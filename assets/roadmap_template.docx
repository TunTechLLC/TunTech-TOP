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2A3C" w14:textId="77777777" w:rsidR="00AB0074" w:rsidRDefault="00AB0074" w:rsidP="00EB313F"/>
    <w:p w14:paraId="0EDAFF1D" w14:textId="153F2962" w:rsidR="00AB0074" w:rsidRDefault="00AB0074" w:rsidP="00EB313F"/>
    <w:p w14:paraId="0279C1AC" w14:textId="77777777" w:rsidR="00AB0074" w:rsidRDefault="00AB0074" w:rsidP="00EB313F"/>
    <w:p w14:paraId="14079790" w14:textId="77777777" w:rsidR="007E7CA7" w:rsidRDefault="007E7CA7" w:rsidP="00EB313F"/>
    <w:p w14:paraId="024E2C03" w14:textId="77777777" w:rsidR="003B189F" w:rsidRDefault="003B189F" w:rsidP="00EB313F"/>
    <w:p w14:paraId="0BFB1827" w14:textId="61D186B6" w:rsidR="003B189F" w:rsidRDefault="00EB313F" w:rsidP="00EB31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DA5854" w14:textId="77777777" w:rsidR="007E7CA7" w:rsidRDefault="007E7CA7" w:rsidP="00EB313F"/>
    <w:p w14:paraId="657B55E9" w14:textId="77777777" w:rsidR="003B189F" w:rsidRDefault="003B189F" w:rsidP="00EB313F"/>
    <w:tbl>
      <w:tblPr>
        <w:tblStyle w:val="TableGrid"/>
        <w:tblW w:w="10422" w:type="dxa"/>
        <w:tblInd w:w="-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8"/>
        <w:gridCol w:w="3614"/>
      </w:tblGrid>
      <w:tr w:rsidR="00EB313F" w14:paraId="5D0559C3" w14:textId="77777777" w:rsidTr="009745DC">
        <w:trPr>
          <w:trHeight w:val="639"/>
        </w:trPr>
        <w:sdt>
          <w:sdtPr>
            <w:rPr>
              <w:rStyle w:val="PlaceholderText"/>
              <w:rFonts w:eastAsia="Calibri"/>
              <w:color w:val="17365D" w:themeColor="text2" w:themeShade="BF"/>
              <w:sz w:val="66"/>
              <w:szCs w:val="66"/>
            </w:rPr>
            <w:alias w:val="Title"/>
            <w:tag w:val=""/>
            <w:id w:val="2051254804"/>
            <w:placeholder>
              <w:docPart w:val="89619A13105944D4BE613CC322F410A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10422" w:type="dxa"/>
                <w:gridSpan w:val="2"/>
              </w:tcPr>
              <w:p w14:paraId="3D360908" w14:textId="404FA04D" w:rsidR="00EB313F" w:rsidRPr="00B00C00" w:rsidRDefault="00EB313F" w:rsidP="00EB313F">
                <w:pPr>
                  <w:ind w:left="600"/>
                  <w:jc w:val="left"/>
                  <w:rPr>
                    <w:rFonts w:ascii="Segoe UI" w:hAnsi="Segoe UI" w:cs="Segoe UI"/>
                    <w:color w:val="8B9B2E"/>
                    <w:sz w:val="66"/>
                    <w:szCs w:val="66"/>
                  </w:rPr>
                </w:pPr>
                <w:r w:rsidRPr="00B00C00">
                  <w:rPr>
                    <w:rStyle w:val="PlaceholderText"/>
                    <w:rFonts w:eastAsia="Calibri"/>
                    <w:color w:val="17365D" w:themeColor="text2" w:themeShade="BF"/>
                    <w:sz w:val="66"/>
                    <w:szCs w:val="66"/>
                  </w:rPr>
                  <w:t>Operations Performance Diagnostic</w:t>
                </w:r>
              </w:p>
            </w:tc>
          </w:sdtContent>
        </w:sdt>
      </w:tr>
      <w:tr w:rsidR="00EB313F" w14:paraId="04779208" w14:textId="77777777" w:rsidTr="00B00C00">
        <w:trPr>
          <w:trHeight w:val="783"/>
        </w:trPr>
        <w:sdt>
          <w:sdtPr>
            <w:rPr>
              <w:rFonts w:eastAsia="Calibri"/>
              <w:color w:val="E69138"/>
              <w:sz w:val="48"/>
              <w:szCs w:val="48"/>
            </w:rPr>
            <w:alias w:val="Subject"/>
            <w:tag w:val=""/>
            <w:id w:val="1647393117"/>
            <w:placeholder>
              <w:docPart w:val="B494B5461FB640998F6CE8D6986FA49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10422" w:type="dxa"/>
                <w:gridSpan w:val="2"/>
              </w:tcPr>
              <w:p w14:paraId="1C4B0124" w14:textId="4ACE58CA" w:rsidR="00EB313F" w:rsidRPr="00317988" w:rsidRDefault="00EB313F" w:rsidP="00EB313F">
                <w:pPr>
                  <w:ind w:left="600"/>
                  <w:jc w:val="left"/>
                  <w:rPr>
                    <w:rFonts w:ascii="Segoe UI" w:hAnsi="Segoe UI" w:cs="Segoe UI"/>
                    <w:color w:val="0055A5"/>
                  </w:rPr>
                </w:pPr>
                <w:r w:rsidRPr="00EB313F">
                  <w:rPr>
                    <w:rFonts w:eastAsia="Calibri"/>
                    <w:color w:val="E69138"/>
                    <w:sz w:val="48"/>
                    <w:szCs w:val="48"/>
                  </w:rPr>
                  <w:t xml:space="preserve">Economic Findings &amp; </w:t>
                </w:r>
                <w:r w:rsidR="008B60DE">
                  <w:rPr>
                    <w:rFonts w:eastAsia="Calibri"/>
                    <w:color w:val="E69138"/>
                    <w:sz w:val="48"/>
                    <w:szCs w:val="48"/>
                  </w:rPr>
                  <w:t>Executive Actions</w:t>
                </w:r>
              </w:p>
            </w:tc>
          </w:sdtContent>
        </w:sdt>
      </w:tr>
      <w:tr w:rsidR="00EB313F" w14:paraId="31AA8480" w14:textId="77777777" w:rsidTr="00B00C00">
        <w:trPr>
          <w:gridAfter w:val="1"/>
          <w:wAfter w:w="3614" w:type="dxa"/>
          <w:trHeight w:val="549"/>
        </w:trPr>
        <w:tc>
          <w:tcPr>
            <w:tcW w:w="6808" w:type="dxa"/>
          </w:tcPr>
          <w:p w14:paraId="34E0DDD2" w14:textId="071F0983" w:rsidR="00EB313F" w:rsidRPr="00317988" w:rsidRDefault="00000000" w:rsidP="00EB313F">
            <w:pPr>
              <w:ind w:left="600"/>
              <w:rPr>
                <w:rFonts w:ascii="Segoe UI" w:hAnsi="Segoe UI" w:cs="Segoe UI"/>
              </w:rPr>
            </w:pPr>
            <w:sdt>
              <w:sdtPr>
                <w:rPr>
                  <w:rFonts w:eastAsia="Calibri"/>
                  <w:color w:val="17365D" w:themeColor="text2" w:themeShade="BF"/>
                  <w:sz w:val="44"/>
                  <w:szCs w:val="44"/>
                </w:rPr>
                <w:alias w:val="Company"/>
                <w:tag w:val=""/>
                <w:id w:val="-1288974942"/>
                <w:placeholder>
                  <w:docPart w:val="267F6C46D7624E4980F4F3562D759FAF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EB313F" w:rsidRPr="009C66BF">
                  <w:rPr>
                    <w:rFonts w:eastAsia="Calibri"/>
                    <w:color w:val="17365D" w:themeColor="text2" w:themeShade="BF"/>
                    <w:sz w:val="44"/>
                    <w:szCs w:val="44"/>
                  </w:rPr>
                  <w:t>&lt;Client Name&gt;</w:t>
                </w:r>
              </w:sdtContent>
            </w:sdt>
          </w:p>
        </w:tc>
      </w:tr>
      <w:tr w:rsidR="00D07161" w14:paraId="1120742E" w14:textId="77777777" w:rsidTr="00B00C00">
        <w:trPr>
          <w:gridAfter w:val="1"/>
          <w:wAfter w:w="3614" w:type="dxa"/>
          <w:trHeight w:val="4670"/>
        </w:trPr>
        <w:tc>
          <w:tcPr>
            <w:tcW w:w="6808" w:type="dxa"/>
          </w:tcPr>
          <w:p w14:paraId="14DDCBCF" w14:textId="77777777" w:rsidR="00D07161" w:rsidRDefault="00D07161" w:rsidP="00D07161">
            <w:pPr>
              <w:ind w:left="676"/>
            </w:pPr>
          </w:p>
          <w:p w14:paraId="1BE06E16" w14:textId="77777777" w:rsidR="00D07161" w:rsidRDefault="00D07161" w:rsidP="00D07161">
            <w:pPr>
              <w:ind w:left="676"/>
            </w:pPr>
          </w:p>
          <w:p w14:paraId="0BEC0A14" w14:textId="77777777" w:rsidR="00D07161" w:rsidRDefault="00D07161" w:rsidP="00D07161">
            <w:pPr>
              <w:ind w:left="676"/>
            </w:pPr>
          </w:p>
          <w:p w14:paraId="794B4AB3" w14:textId="77777777" w:rsidR="00D07161" w:rsidRDefault="00D07161" w:rsidP="00D07161">
            <w:pPr>
              <w:ind w:left="676"/>
            </w:pPr>
          </w:p>
          <w:p w14:paraId="587DA006" w14:textId="77777777" w:rsidR="00D07161" w:rsidRDefault="00D07161" w:rsidP="00D07161">
            <w:pPr>
              <w:ind w:left="676"/>
            </w:pPr>
          </w:p>
          <w:p w14:paraId="6670EEB4" w14:textId="77777777" w:rsidR="00D07161" w:rsidRDefault="00D07161" w:rsidP="00D07161">
            <w:pPr>
              <w:ind w:left="676"/>
            </w:pPr>
          </w:p>
          <w:p w14:paraId="15825825" w14:textId="77777777" w:rsidR="00D07161" w:rsidRDefault="00D07161" w:rsidP="00D07161">
            <w:pPr>
              <w:ind w:left="676"/>
            </w:pPr>
          </w:p>
          <w:p w14:paraId="447C345F" w14:textId="77777777" w:rsidR="00D07161" w:rsidRDefault="00D07161" w:rsidP="00D07161">
            <w:pPr>
              <w:ind w:left="676"/>
            </w:pPr>
          </w:p>
          <w:p w14:paraId="6BF1EB70" w14:textId="77777777" w:rsidR="00D07161" w:rsidRDefault="00D07161" w:rsidP="00D07161">
            <w:pPr>
              <w:ind w:left="676"/>
            </w:pPr>
          </w:p>
          <w:p w14:paraId="3AE21A1B" w14:textId="77777777" w:rsidR="00D07161" w:rsidRDefault="00D07161" w:rsidP="00D07161">
            <w:pPr>
              <w:ind w:left="676"/>
            </w:pPr>
          </w:p>
          <w:p w14:paraId="0F103F60" w14:textId="77777777" w:rsidR="00D07161" w:rsidRDefault="00D07161" w:rsidP="00D07161">
            <w:pPr>
              <w:ind w:left="676"/>
            </w:pPr>
          </w:p>
          <w:p w14:paraId="7D5BF6E0" w14:textId="77777777" w:rsidR="00D07161" w:rsidRDefault="00D07161" w:rsidP="00D07161">
            <w:pPr>
              <w:ind w:left="676"/>
            </w:pPr>
          </w:p>
          <w:p w14:paraId="4C1AE7A2" w14:textId="77777777" w:rsidR="00D07161" w:rsidRDefault="00D07161" w:rsidP="00D07161">
            <w:pPr>
              <w:ind w:left="676"/>
            </w:pPr>
          </w:p>
          <w:p w14:paraId="3F352039" w14:textId="77777777" w:rsidR="00D07161" w:rsidRDefault="00D07161" w:rsidP="00D07161">
            <w:pPr>
              <w:ind w:left="676"/>
            </w:pPr>
          </w:p>
          <w:p w14:paraId="7421F389" w14:textId="77777777" w:rsidR="00D07161" w:rsidRDefault="00D07161" w:rsidP="00D07161">
            <w:pPr>
              <w:ind w:left="676"/>
            </w:pPr>
          </w:p>
          <w:p w14:paraId="5588BDE3" w14:textId="77777777" w:rsidR="00D07161" w:rsidRDefault="00D07161" w:rsidP="00D07161">
            <w:pPr>
              <w:ind w:left="676"/>
            </w:pPr>
          </w:p>
          <w:sdt>
            <w:sdtPr>
              <w:rPr>
                <w:sz w:val="24"/>
                <w:szCs w:val="24"/>
              </w:rPr>
              <w:alias w:val="Publish Date"/>
              <w:tag w:val=""/>
              <w:id w:val="-633254972"/>
              <w:placeholder>
                <w:docPart w:val="233EE8DC6DF04F278E1721531BF41F73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6-1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 w14:paraId="79E995B0" w14:textId="2ED4BE83" w:rsidR="00D07161" w:rsidRDefault="00173455" w:rsidP="00D07161">
                <w:pPr>
                  <w:ind w:left="676"/>
                </w:pPr>
                <w:r>
                  <w:rPr>
                    <w:sz w:val="24"/>
                    <w:szCs w:val="24"/>
                  </w:rPr>
                  <w:t>6/11/2026</w:t>
                </w:r>
              </w:p>
            </w:sdtContent>
          </w:sdt>
        </w:tc>
      </w:tr>
      <w:tr w:rsidR="00D07161" w14:paraId="58172005" w14:textId="77777777" w:rsidTr="00B00C00">
        <w:trPr>
          <w:gridAfter w:val="1"/>
          <w:wAfter w:w="3614" w:type="dxa"/>
          <w:trHeight w:val="2457"/>
        </w:trPr>
        <w:tc>
          <w:tcPr>
            <w:tcW w:w="6808" w:type="dxa"/>
          </w:tcPr>
          <w:p w14:paraId="4FFDB6CC" w14:textId="7E533EDE" w:rsidR="00D07161" w:rsidRDefault="00D07161" w:rsidP="009745DC">
            <w:pPr>
              <w:spacing w:before="120" w:after="240"/>
              <w:ind w:left="677"/>
            </w:pPr>
            <w:r>
              <w:t>Victor Richardson</w:t>
            </w:r>
          </w:p>
          <w:p w14:paraId="3A99F90B" w14:textId="77777777" w:rsidR="00D07161" w:rsidRDefault="00D07161" w:rsidP="00B00C00">
            <w:pPr>
              <w:spacing w:after="120"/>
              <w:ind w:left="677"/>
            </w:pPr>
            <w:r>
              <w:rPr>
                <w:color w:val="787878"/>
                <w:sz w:val="20"/>
              </w:rPr>
              <w:t>Confidential — For internal use only</w:t>
            </w:r>
          </w:p>
          <w:p w14:paraId="535A8201" w14:textId="77777777" w:rsidR="00D07161" w:rsidRDefault="00D07161" w:rsidP="00D07161">
            <w:pPr>
              <w:ind w:left="676"/>
            </w:pPr>
          </w:p>
          <w:p w14:paraId="523A4EA8" w14:textId="77777777" w:rsidR="00D07161" w:rsidRDefault="00D07161" w:rsidP="00D07161">
            <w:pPr>
              <w:ind w:left="676"/>
            </w:pPr>
          </w:p>
          <w:p w14:paraId="362110A1" w14:textId="77777777" w:rsidR="009370F8" w:rsidRDefault="009370F8" w:rsidP="00D07161">
            <w:pPr>
              <w:ind w:left="676"/>
            </w:pPr>
          </w:p>
          <w:p w14:paraId="4C13B994" w14:textId="77777777" w:rsidR="009370F8" w:rsidRDefault="009370F8" w:rsidP="00D07161">
            <w:pPr>
              <w:ind w:left="676"/>
            </w:pPr>
          </w:p>
          <w:p w14:paraId="10383A09" w14:textId="77777777" w:rsidR="009370F8" w:rsidRPr="00C00B4D" w:rsidRDefault="009370F8" w:rsidP="00D07161">
            <w:pPr>
              <w:ind w:left="676"/>
            </w:pPr>
          </w:p>
        </w:tc>
      </w:tr>
    </w:tbl>
    <w:p w14:paraId="07716BA4" w14:textId="77777777" w:rsidR="009370F8" w:rsidRDefault="009370F8" w:rsidP="00E60EEB">
      <w:pPr>
        <w:sectPr w:rsidR="009370F8" w:rsidSect="009370F8">
          <w:head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0439" w:type="dxa"/>
        <w:tblInd w:w="-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1"/>
        <w:gridCol w:w="6808"/>
      </w:tblGrid>
      <w:tr w:rsidR="00EB313F" w14:paraId="4F4273EA" w14:textId="77777777" w:rsidTr="00C33159">
        <w:trPr>
          <w:trHeight w:val="274"/>
        </w:trPr>
        <w:tc>
          <w:tcPr>
            <w:tcW w:w="3631" w:type="dxa"/>
          </w:tcPr>
          <w:p w14:paraId="48652831" w14:textId="77777777" w:rsidR="00EB313F" w:rsidRDefault="00EB313F" w:rsidP="00E60EEB"/>
        </w:tc>
        <w:tc>
          <w:tcPr>
            <w:tcW w:w="6808" w:type="dxa"/>
          </w:tcPr>
          <w:p w14:paraId="6BC3BD4F" w14:textId="77777777" w:rsidR="00EB313F" w:rsidRPr="00DC688D" w:rsidRDefault="00EB313F" w:rsidP="00E60EEB"/>
        </w:tc>
      </w:tr>
    </w:tbl>
    <w:sdt>
      <w:sdtPr>
        <w:rPr>
          <w:rFonts w:cs="Calibri"/>
          <w:b w:val="0"/>
          <w:bCs w:val="0"/>
          <w:caps w:val="0"/>
          <w:sz w:val="22"/>
          <w:szCs w:val="22"/>
        </w:rPr>
        <w:id w:val="-1889641177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caps/>
          <w:noProof/>
          <w:sz w:val="20"/>
          <w:szCs w:val="20"/>
        </w:rPr>
      </w:sdtEndPr>
      <w:sdtContent>
        <w:p w14:paraId="64D4C155" w14:textId="72C9A627" w:rsidR="004B6F77" w:rsidRDefault="00B5139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6215592" w:history="1">
            <w:r w:rsidR="004B6F77" w:rsidRPr="00757623">
              <w:rPr>
                <w:rStyle w:val="Hyperlink"/>
                <w:noProof/>
              </w:rPr>
              <w:t>1</w:t>
            </w:r>
            <w:r w:rsidR="004B6F7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B6F77" w:rsidRPr="00757623">
              <w:rPr>
                <w:rStyle w:val="Hyperlink"/>
                <w:noProof/>
              </w:rPr>
              <w:t>???</w:t>
            </w:r>
            <w:r w:rsidR="004B6F77">
              <w:rPr>
                <w:noProof/>
                <w:webHidden/>
              </w:rPr>
              <w:tab/>
            </w:r>
            <w:r w:rsidR="004B6F77">
              <w:rPr>
                <w:noProof/>
                <w:webHidden/>
              </w:rPr>
              <w:fldChar w:fldCharType="begin"/>
            </w:r>
            <w:r w:rsidR="004B6F77">
              <w:rPr>
                <w:noProof/>
                <w:webHidden/>
              </w:rPr>
              <w:instrText xml:space="preserve"> PAGEREF _Toc226215592 \h </w:instrText>
            </w:r>
            <w:r w:rsidR="004B6F77">
              <w:rPr>
                <w:noProof/>
                <w:webHidden/>
              </w:rPr>
            </w:r>
            <w:r w:rsidR="004B6F77">
              <w:rPr>
                <w:noProof/>
                <w:webHidden/>
              </w:rPr>
              <w:fldChar w:fldCharType="separate"/>
            </w:r>
            <w:r w:rsidR="004B6F77">
              <w:rPr>
                <w:noProof/>
                <w:webHidden/>
              </w:rPr>
              <w:t>3</w:t>
            </w:r>
            <w:r w:rsidR="004B6F77">
              <w:rPr>
                <w:noProof/>
                <w:webHidden/>
              </w:rPr>
              <w:fldChar w:fldCharType="end"/>
            </w:r>
          </w:hyperlink>
        </w:p>
        <w:p w14:paraId="651FCC53" w14:textId="5109CA0C" w:rsidR="00C33159" w:rsidRDefault="00B51395" w:rsidP="00B51395">
          <w:pPr>
            <w:pStyle w:val="TOC1"/>
          </w:pPr>
          <w:r>
            <w:fldChar w:fldCharType="end"/>
          </w:r>
        </w:p>
      </w:sdtContent>
    </w:sdt>
    <w:p w14:paraId="4620685B" w14:textId="77777777" w:rsidR="009370F8" w:rsidRDefault="009370F8" w:rsidP="00E60EEB">
      <w:pPr>
        <w:sectPr w:rsidR="009370F8" w:rsidSect="009F5C79">
          <w:head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E03570A" w14:textId="560F1F0D" w:rsidR="004B6F77" w:rsidRPr="004B6F77" w:rsidRDefault="004B6F77" w:rsidP="004B6F77">
      <w:pPr>
        <w:pStyle w:val="Heading1"/>
      </w:pPr>
      <w:bookmarkStart w:id="0" w:name="_Toc226215592"/>
      <w:r>
        <w:lastRenderedPageBreak/>
        <w:t>???</w:t>
      </w:r>
      <w:bookmarkEnd w:id="0"/>
    </w:p>
    <w:sectPr w:rsidR="004B6F77" w:rsidRPr="004B6F77" w:rsidSect="009F5C79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0258A" w14:textId="77777777" w:rsidR="00CD351D" w:rsidRDefault="00CD351D" w:rsidP="00E60EEB">
      <w:r>
        <w:separator/>
      </w:r>
    </w:p>
  </w:endnote>
  <w:endnote w:type="continuationSeparator" w:id="0">
    <w:p w14:paraId="7BAE1705" w14:textId="77777777" w:rsidR="00CD351D" w:rsidRDefault="00CD351D" w:rsidP="00E60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53991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2C58884" w14:textId="01262715" w:rsidR="009370F8" w:rsidRDefault="009370F8" w:rsidP="009370F8">
            <w:pPr>
              <w:pStyle w:val="Footer"/>
              <w:tabs>
                <w:tab w:val="clear" w:pos="4680"/>
                <w:tab w:val="left" w:pos="3420"/>
              </w:tabs>
            </w:pPr>
            <w:r w:rsidRPr="009370F8">
              <w:t xml:space="preserve">TunTech LLC | Confidential </w:t>
            </w:r>
            <w:r>
              <w:tab/>
            </w:r>
            <w:r w:rsidRPr="009370F8">
              <w:t>Operational Performance Diagnostic</w:t>
            </w:r>
            <w:r>
              <w:tab/>
              <w:t xml:space="preserve">Page </w:t>
            </w:r>
            <w:r w:rsidRPr="009370F8">
              <w:rPr>
                <w:sz w:val="24"/>
                <w:szCs w:val="24"/>
              </w:rPr>
              <w:fldChar w:fldCharType="begin"/>
            </w:r>
            <w:r w:rsidRPr="009370F8">
              <w:instrText xml:space="preserve"> PAGE </w:instrText>
            </w:r>
            <w:r w:rsidRPr="009370F8">
              <w:rPr>
                <w:sz w:val="24"/>
                <w:szCs w:val="24"/>
              </w:rPr>
              <w:fldChar w:fldCharType="separate"/>
            </w:r>
            <w:r w:rsidRPr="009370F8">
              <w:rPr>
                <w:noProof/>
              </w:rPr>
              <w:t>2</w:t>
            </w:r>
            <w:r w:rsidRPr="009370F8">
              <w:rPr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EC27F3" w14:textId="77777777" w:rsidR="009370F8" w:rsidRDefault="009370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8196675"/>
      <w:docPartObj>
        <w:docPartGallery w:val="Page Numbers (Bottom of Page)"/>
        <w:docPartUnique/>
      </w:docPartObj>
    </w:sdtPr>
    <w:sdtContent>
      <w:sdt>
        <w:sdtPr>
          <w:id w:val="-1077508866"/>
          <w:docPartObj>
            <w:docPartGallery w:val="Page Numbers (Top of Page)"/>
            <w:docPartUnique/>
          </w:docPartObj>
        </w:sdtPr>
        <w:sdtContent>
          <w:p w14:paraId="1EB54624" w14:textId="632DD0E0" w:rsidR="004B6F77" w:rsidRDefault="004B6F77" w:rsidP="004B6F77">
            <w:pPr>
              <w:pStyle w:val="Footer"/>
              <w:tabs>
                <w:tab w:val="clear" w:pos="4680"/>
                <w:tab w:val="left" w:pos="3420"/>
              </w:tabs>
            </w:pPr>
            <w:r w:rsidRPr="009370F8">
              <w:t xml:space="preserve">TunTech LLC | Confidential </w:t>
            </w:r>
            <w:r>
              <w:tab/>
            </w:r>
            <w:r w:rsidRPr="009370F8">
              <w:t>Operational Performance Diagnostic</w:t>
            </w:r>
            <w:r>
              <w:tab/>
              <w:t xml:space="preserve">Page </w:t>
            </w:r>
            <w:r w:rsidRPr="009370F8">
              <w:rPr>
                <w:sz w:val="24"/>
                <w:szCs w:val="24"/>
              </w:rPr>
              <w:fldChar w:fldCharType="begin"/>
            </w:r>
            <w:r w:rsidRPr="009370F8">
              <w:instrText xml:space="preserve"> PAGE </w:instrText>
            </w:r>
            <w:r w:rsidRPr="009370F8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</w:t>
            </w:r>
            <w:r w:rsidRPr="009370F8">
              <w:rPr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C7306" w14:textId="77777777" w:rsidR="00CD351D" w:rsidRDefault="00CD351D" w:rsidP="00E60EEB">
      <w:r>
        <w:separator/>
      </w:r>
    </w:p>
  </w:footnote>
  <w:footnote w:type="continuationSeparator" w:id="0">
    <w:p w14:paraId="1F119E9E" w14:textId="77777777" w:rsidR="00CD351D" w:rsidRDefault="00CD351D" w:rsidP="00E60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6496F" w14:textId="2AD5A738" w:rsidR="001B520A" w:rsidRPr="00C2096D" w:rsidRDefault="00800C53" w:rsidP="00EB313F">
    <w:pPr>
      <w:pStyle w:val="Header"/>
      <w:jc w:val="left"/>
      <w:rPr>
        <w:sz w:val="20"/>
        <w:szCs w:val="20"/>
      </w:rPr>
    </w:pPr>
    <w:r>
      <w:rPr>
        <w:noProof/>
      </w:rPr>
      <w:drawing>
        <wp:inline distT="0" distB="0" distL="0" distR="0" wp14:anchorId="617CCFA1" wp14:editId="394702C8">
          <wp:extent cx="1073888" cy="1073888"/>
          <wp:effectExtent l="0" t="0" r="0" b="0"/>
          <wp:docPr id="1593187723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534715" name="Picture 1" descr="A black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5731" cy="1075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C26D" w14:textId="77777777" w:rsidR="001B520A" w:rsidRPr="0092238F" w:rsidRDefault="00884CE6" w:rsidP="00E60EEB">
    <w:pPr>
      <w:pStyle w:val="Header"/>
      <w:rPr>
        <w:color w:val="808080" w:themeColor="background1" w:themeShade="80"/>
      </w:rPr>
    </w:pPr>
    <w:r>
      <w:rPr>
        <w:noProof/>
      </w:rPr>
      <w:drawing>
        <wp:inline distT="0" distB="0" distL="0" distR="0" wp14:anchorId="65BBFB2B" wp14:editId="57ACE4A1">
          <wp:extent cx="596900" cy="596900"/>
          <wp:effectExtent l="0" t="0" r="0" b="0"/>
          <wp:docPr id="1646534715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534715" name="Picture 1" descr="A black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90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221E" w14:textId="118E83B1" w:rsidR="00800C53" w:rsidRPr="0092238F" w:rsidRDefault="00E14A4B" w:rsidP="00E60EEB">
    <w:pPr>
      <w:pStyle w:val="Header"/>
      <w:rPr>
        <w:color w:val="808080" w:themeColor="background1" w:themeShade="80"/>
      </w:rPr>
    </w:pPr>
    <w:r>
      <w:rPr>
        <w:color w:val="808080" w:themeColor="background1" w:themeShade="80"/>
      </w:rPr>
      <w:t>Table of Contents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E21D" w14:textId="17558949" w:rsidR="004B6F77" w:rsidRPr="004B6F77" w:rsidRDefault="004B6F77" w:rsidP="004B6F77">
    <w:pPr>
      <w:pStyle w:val="Header"/>
      <w:rPr>
        <w:color w:val="808080" w:themeColor="background1" w:themeShade="80"/>
      </w:rPr>
    </w:pPr>
    <w:r>
      <w:rPr>
        <w:color w:val="808080" w:themeColor="background1" w:themeShade="80"/>
      </w:rPr>
      <w:fldChar w:fldCharType="begin"/>
    </w:r>
    <w:r>
      <w:rPr>
        <w:color w:val="808080" w:themeColor="background1" w:themeShade="80"/>
      </w:rPr>
      <w:instrText xml:space="preserve"> STYLEREF  "Heading 1,h1,Level 1 Topic Heading,H1"  \* MERGEFORMAT </w:instrText>
    </w:r>
    <w:r>
      <w:rPr>
        <w:color w:val="808080" w:themeColor="background1" w:themeShade="80"/>
      </w:rPr>
      <w:fldChar w:fldCharType="separate"/>
    </w:r>
    <w:r>
      <w:rPr>
        <w:noProof/>
        <w:color w:val="808080" w:themeColor="background1" w:themeShade="80"/>
      </w:rPr>
      <w:t>2</w:t>
    </w:r>
    <w:r>
      <w:rPr>
        <w:color w:val="808080" w:themeColor="background1" w:themeShade="80"/>
      </w:rPr>
      <w:fldChar w:fldCharType="end"/>
    </w:r>
    <w:r>
      <w:rPr>
        <w:color w:val="808080" w:themeColor="background1" w:themeShade="80"/>
      </w:rPr>
      <w:tab/>
    </w:r>
    <w:r>
      <w:rPr>
        <w:color w:val="808080" w:themeColor="background1" w:themeShade="80"/>
      </w:rPr>
      <w:tab/>
    </w:r>
    <w:r w:rsidRPr="00800C53">
      <w:rPr>
        <w:color w:val="808080" w:themeColor="background1" w:themeShade="80"/>
      </w:rPr>
      <w:t>Operational Performance Diagnostic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1CB1" w14:textId="584D758C" w:rsidR="00800C53" w:rsidRDefault="00800C53" w:rsidP="00E60EEB">
    <w:pPr>
      <w:pStyle w:val="Header"/>
      <w:rPr>
        <w:color w:val="808080" w:themeColor="background1" w:themeShade="80"/>
      </w:rPr>
    </w:pPr>
    <w:r>
      <w:rPr>
        <w:color w:val="808080" w:themeColor="background1" w:themeShade="80"/>
      </w:rPr>
      <w:fldChar w:fldCharType="begin"/>
    </w:r>
    <w:r>
      <w:rPr>
        <w:color w:val="808080" w:themeColor="background1" w:themeShade="80"/>
      </w:rPr>
      <w:instrText xml:space="preserve"> STYLEREF  "Heading 1,h1,Level 1 Topic Heading,H1"  \* MERGEFORMAT </w:instrText>
    </w:r>
    <w:r>
      <w:rPr>
        <w:color w:val="808080" w:themeColor="background1" w:themeShade="80"/>
      </w:rPr>
      <w:fldChar w:fldCharType="separate"/>
    </w:r>
    <w:r w:rsidR="00173455">
      <w:rPr>
        <w:noProof/>
        <w:color w:val="808080" w:themeColor="background1" w:themeShade="80"/>
      </w:rPr>
      <w:t>???</w:t>
    </w:r>
    <w:r>
      <w:rPr>
        <w:color w:val="808080" w:themeColor="background1" w:themeShade="80"/>
      </w:rPr>
      <w:fldChar w:fldCharType="end"/>
    </w:r>
    <w:r>
      <w:rPr>
        <w:color w:val="808080" w:themeColor="background1" w:themeShade="80"/>
      </w:rPr>
      <w:tab/>
    </w:r>
    <w:r>
      <w:rPr>
        <w:color w:val="808080" w:themeColor="background1" w:themeShade="80"/>
      </w:rPr>
      <w:tab/>
    </w:r>
    <w:r w:rsidRPr="00800C53">
      <w:rPr>
        <w:color w:val="808080" w:themeColor="background1" w:themeShade="80"/>
      </w:rPr>
      <w:t>Operational Performance Diagnostic</w:t>
    </w:r>
  </w:p>
  <w:p w14:paraId="18A19330" w14:textId="77777777" w:rsidR="00800C53" w:rsidRPr="0092238F" w:rsidRDefault="00800C53" w:rsidP="00E60EEB">
    <w:pPr>
      <w:pStyle w:val="Header"/>
      <w:rPr>
        <w:color w:val="808080" w:themeColor="background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D39"/>
    <w:multiLevelType w:val="hybridMultilevel"/>
    <w:tmpl w:val="63AE97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B68B0"/>
    <w:multiLevelType w:val="hybridMultilevel"/>
    <w:tmpl w:val="FAEE1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803FF"/>
    <w:multiLevelType w:val="hybridMultilevel"/>
    <w:tmpl w:val="E1D07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F228D"/>
    <w:multiLevelType w:val="hybridMultilevel"/>
    <w:tmpl w:val="53A2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23A1D"/>
    <w:multiLevelType w:val="multilevel"/>
    <w:tmpl w:val="C4EAEC54"/>
    <w:styleLink w:val="StyleBulletedCourierNewLeft1Hanging02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3F1235"/>
    <w:multiLevelType w:val="hybridMultilevel"/>
    <w:tmpl w:val="72E40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C4358"/>
    <w:multiLevelType w:val="hybridMultilevel"/>
    <w:tmpl w:val="DF148396"/>
    <w:lvl w:ilvl="0" w:tplc="F412F07A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4D3B78"/>
    <w:multiLevelType w:val="hybridMultilevel"/>
    <w:tmpl w:val="431E6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23B6A"/>
    <w:multiLevelType w:val="hybridMultilevel"/>
    <w:tmpl w:val="05B65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33D7E"/>
    <w:multiLevelType w:val="multilevel"/>
    <w:tmpl w:val="F778477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02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903175063">
    <w:abstractNumId w:val="4"/>
  </w:num>
  <w:num w:numId="2" w16cid:durableId="1637564406">
    <w:abstractNumId w:val="9"/>
  </w:num>
  <w:num w:numId="3" w16cid:durableId="192623165">
    <w:abstractNumId w:val="0"/>
  </w:num>
  <w:num w:numId="4" w16cid:durableId="45953314">
    <w:abstractNumId w:val="2"/>
  </w:num>
  <w:num w:numId="5" w16cid:durableId="461532592">
    <w:abstractNumId w:val="3"/>
  </w:num>
  <w:num w:numId="6" w16cid:durableId="991325336">
    <w:abstractNumId w:val="6"/>
  </w:num>
  <w:num w:numId="7" w16cid:durableId="988825262">
    <w:abstractNumId w:val="7"/>
  </w:num>
  <w:num w:numId="8" w16cid:durableId="1906063836">
    <w:abstractNumId w:val="5"/>
  </w:num>
  <w:num w:numId="9" w16cid:durableId="1826164426">
    <w:abstractNumId w:val="1"/>
  </w:num>
  <w:num w:numId="10" w16cid:durableId="173497194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1E"/>
    <w:rsid w:val="000023A5"/>
    <w:rsid w:val="00003BF8"/>
    <w:rsid w:val="00005869"/>
    <w:rsid w:val="0000667A"/>
    <w:rsid w:val="00013665"/>
    <w:rsid w:val="000154BC"/>
    <w:rsid w:val="00017861"/>
    <w:rsid w:val="00020B52"/>
    <w:rsid w:val="000212AB"/>
    <w:rsid w:val="000248AB"/>
    <w:rsid w:val="0002548A"/>
    <w:rsid w:val="00027F51"/>
    <w:rsid w:val="00044404"/>
    <w:rsid w:val="00047D21"/>
    <w:rsid w:val="00047EFF"/>
    <w:rsid w:val="000501A8"/>
    <w:rsid w:val="00054DE1"/>
    <w:rsid w:val="00054DEA"/>
    <w:rsid w:val="000620B1"/>
    <w:rsid w:val="000620D7"/>
    <w:rsid w:val="000623A0"/>
    <w:rsid w:val="0006459A"/>
    <w:rsid w:val="00072A1C"/>
    <w:rsid w:val="000747F8"/>
    <w:rsid w:val="00074C26"/>
    <w:rsid w:val="00080A3D"/>
    <w:rsid w:val="00080F01"/>
    <w:rsid w:val="000829BD"/>
    <w:rsid w:val="00091942"/>
    <w:rsid w:val="00091A66"/>
    <w:rsid w:val="00094C00"/>
    <w:rsid w:val="00095C65"/>
    <w:rsid w:val="00095F11"/>
    <w:rsid w:val="000A0DD5"/>
    <w:rsid w:val="000A31E8"/>
    <w:rsid w:val="000B0C1F"/>
    <w:rsid w:val="000B1D6D"/>
    <w:rsid w:val="000B443A"/>
    <w:rsid w:val="000B5656"/>
    <w:rsid w:val="000B5A35"/>
    <w:rsid w:val="000B72E1"/>
    <w:rsid w:val="000C29B7"/>
    <w:rsid w:val="000C79AD"/>
    <w:rsid w:val="000D0443"/>
    <w:rsid w:val="000D0DEF"/>
    <w:rsid w:val="000D17E8"/>
    <w:rsid w:val="000D181F"/>
    <w:rsid w:val="000D4870"/>
    <w:rsid w:val="000E13A7"/>
    <w:rsid w:val="000E569E"/>
    <w:rsid w:val="000F04E5"/>
    <w:rsid w:val="000F3F66"/>
    <w:rsid w:val="0010718F"/>
    <w:rsid w:val="00107D00"/>
    <w:rsid w:val="00111164"/>
    <w:rsid w:val="0011719E"/>
    <w:rsid w:val="00125A2B"/>
    <w:rsid w:val="00132EF2"/>
    <w:rsid w:val="00132FB1"/>
    <w:rsid w:val="0013431D"/>
    <w:rsid w:val="00135E96"/>
    <w:rsid w:val="001368FB"/>
    <w:rsid w:val="001377AE"/>
    <w:rsid w:val="00140374"/>
    <w:rsid w:val="0014353D"/>
    <w:rsid w:val="00143BA4"/>
    <w:rsid w:val="00143F1D"/>
    <w:rsid w:val="001456E7"/>
    <w:rsid w:val="00154E45"/>
    <w:rsid w:val="001550A8"/>
    <w:rsid w:val="00162446"/>
    <w:rsid w:val="00162D5E"/>
    <w:rsid w:val="00167D97"/>
    <w:rsid w:val="00167EA6"/>
    <w:rsid w:val="0017320F"/>
    <w:rsid w:val="00173455"/>
    <w:rsid w:val="0017424A"/>
    <w:rsid w:val="00174817"/>
    <w:rsid w:val="00181FCA"/>
    <w:rsid w:val="00190ED4"/>
    <w:rsid w:val="00192A16"/>
    <w:rsid w:val="001936D5"/>
    <w:rsid w:val="001972BB"/>
    <w:rsid w:val="001A08F2"/>
    <w:rsid w:val="001A0B77"/>
    <w:rsid w:val="001B387C"/>
    <w:rsid w:val="001B4BD5"/>
    <w:rsid w:val="001B520A"/>
    <w:rsid w:val="001C3EEC"/>
    <w:rsid w:val="001D20BA"/>
    <w:rsid w:val="001D3F9D"/>
    <w:rsid w:val="001D5184"/>
    <w:rsid w:val="001D6178"/>
    <w:rsid w:val="001D61B3"/>
    <w:rsid w:val="001E00E3"/>
    <w:rsid w:val="001E0567"/>
    <w:rsid w:val="001E2620"/>
    <w:rsid w:val="001E545F"/>
    <w:rsid w:val="001E5AD6"/>
    <w:rsid w:val="001F0C59"/>
    <w:rsid w:val="001F3746"/>
    <w:rsid w:val="00201C85"/>
    <w:rsid w:val="00201FD7"/>
    <w:rsid w:val="00203CE1"/>
    <w:rsid w:val="00204508"/>
    <w:rsid w:val="00206C0E"/>
    <w:rsid w:val="00210F38"/>
    <w:rsid w:val="00216306"/>
    <w:rsid w:val="00217DB6"/>
    <w:rsid w:val="00221A80"/>
    <w:rsid w:val="00223515"/>
    <w:rsid w:val="00224590"/>
    <w:rsid w:val="00225E3C"/>
    <w:rsid w:val="00236C55"/>
    <w:rsid w:val="00237BAA"/>
    <w:rsid w:val="002415EA"/>
    <w:rsid w:val="00243A53"/>
    <w:rsid w:val="00246E65"/>
    <w:rsid w:val="00247D3F"/>
    <w:rsid w:val="00253084"/>
    <w:rsid w:val="0025350E"/>
    <w:rsid w:val="00255000"/>
    <w:rsid w:val="0026143B"/>
    <w:rsid w:val="002627EC"/>
    <w:rsid w:val="002664B2"/>
    <w:rsid w:val="0026701C"/>
    <w:rsid w:val="00271716"/>
    <w:rsid w:val="00271CCE"/>
    <w:rsid w:val="00272DAB"/>
    <w:rsid w:val="0028492F"/>
    <w:rsid w:val="00284AAB"/>
    <w:rsid w:val="00284BD8"/>
    <w:rsid w:val="00286088"/>
    <w:rsid w:val="00292C26"/>
    <w:rsid w:val="00293608"/>
    <w:rsid w:val="00293DA5"/>
    <w:rsid w:val="00297BCF"/>
    <w:rsid w:val="00297EC9"/>
    <w:rsid w:val="002A3675"/>
    <w:rsid w:val="002A3876"/>
    <w:rsid w:val="002B28D5"/>
    <w:rsid w:val="002B709B"/>
    <w:rsid w:val="002C42A4"/>
    <w:rsid w:val="002C7A58"/>
    <w:rsid w:val="002D3526"/>
    <w:rsid w:val="002D4E97"/>
    <w:rsid w:val="002D6FF9"/>
    <w:rsid w:val="002D7EA5"/>
    <w:rsid w:val="002E7D8E"/>
    <w:rsid w:val="002F00AD"/>
    <w:rsid w:val="002F182F"/>
    <w:rsid w:val="002F1CFC"/>
    <w:rsid w:val="002F4ACA"/>
    <w:rsid w:val="002F5DEF"/>
    <w:rsid w:val="00300BD1"/>
    <w:rsid w:val="00301268"/>
    <w:rsid w:val="00301F41"/>
    <w:rsid w:val="003021D6"/>
    <w:rsid w:val="0030342D"/>
    <w:rsid w:val="00305092"/>
    <w:rsid w:val="00305A48"/>
    <w:rsid w:val="00307FAC"/>
    <w:rsid w:val="00314E9F"/>
    <w:rsid w:val="00315322"/>
    <w:rsid w:val="00316AD0"/>
    <w:rsid w:val="00316F63"/>
    <w:rsid w:val="00317988"/>
    <w:rsid w:val="00326FC8"/>
    <w:rsid w:val="0032775E"/>
    <w:rsid w:val="0033575A"/>
    <w:rsid w:val="00336E31"/>
    <w:rsid w:val="0033738E"/>
    <w:rsid w:val="00345E79"/>
    <w:rsid w:val="003505D6"/>
    <w:rsid w:val="003515AD"/>
    <w:rsid w:val="003516B0"/>
    <w:rsid w:val="0035516D"/>
    <w:rsid w:val="00357A23"/>
    <w:rsid w:val="003648C6"/>
    <w:rsid w:val="00366DFF"/>
    <w:rsid w:val="0037154F"/>
    <w:rsid w:val="003738C0"/>
    <w:rsid w:val="0038028D"/>
    <w:rsid w:val="00384AD7"/>
    <w:rsid w:val="00387211"/>
    <w:rsid w:val="00390629"/>
    <w:rsid w:val="003909B9"/>
    <w:rsid w:val="00395735"/>
    <w:rsid w:val="00397A86"/>
    <w:rsid w:val="003A1B61"/>
    <w:rsid w:val="003A301C"/>
    <w:rsid w:val="003A364D"/>
    <w:rsid w:val="003A3E78"/>
    <w:rsid w:val="003A6E6F"/>
    <w:rsid w:val="003B189F"/>
    <w:rsid w:val="003B2A6C"/>
    <w:rsid w:val="003C01CE"/>
    <w:rsid w:val="003C02E8"/>
    <w:rsid w:val="003C17E7"/>
    <w:rsid w:val="003C347E"/>
    <w:rsid w:val="003C7AC8"/>
    <w:rsid w:val="003D285F"/>
    <w:rsid w:val="003D45F0"/>
    <w:rsid w:val="003D5427"/>
    <w:rsid w:val="003D58D3"/>
    <w:rsid w:val="003E043C"/>
    <w:rsid w:val="003E3319"/>
    <w:rsid w:val="003E3D22"/>
    <w:rsid w:val="003E4F28"/>
    <w:rsid w:val="003F0381"/>
    <w:rsid w:val="003F0EA5"/>
    <w:rsid w:val="003F5CBB"/>
    <w:rsid w:val="003F6840"/>
    <w:rsid w:val="003F6ECB"/>
    <w:rsid w:val="003F700F"/>
    <w:rsid w:val="00401C11"/>
    <w:rsid w:val="00402581"/>
    <w:rsid w:val="00402F8C"/>
    <w:rsid w:val="004035FC"/>
    <w:rsid w:val="0041564F"/>
    <w:rsid w:val="00416F18"/>
    <w:rsid w:val="00420C6B"/>
    <w:rsid w:val="00421EAE"/>
    <w:rsid w:val="00423AE5"/>
    <w:rsid w:val="00427363"/>
    <w:rsid w:val="00427943"/>
    <w:rsid w:val="0043664D"/>
    <w:rsid w:val="00437562"/>
    <w:rsid w:val="0043796B"/>
    <w:rsid w:val="00440D79"/>
    <w:rsid w:val="00443AE7"/>
    <w:rsid w:val="00445F1B"/>
    <w:rsid w:val="0045058F"/>
    <w:rsid w:val="0045107A"/>
    <w:rsid w:val="00452944"/>
    <w:rsid w:val="0045301E"/>
    <w:rsid w:val="004530DA"/>
    <w:rsid w:val="00454DFF"/>
    <w:rsid w:val="004576B7"/>
    <w:rsid w:val="004620A8"/>
    <w:rsid w:val="00464280"/>
    <w:rsid w:val="00464AD8"/>
    <w:rsid w:val="004657D8"/>
    <w:rsid w:val="00470CD4"/>
    <w:rsid w:val="00472227"/>
    <w:rsid w:val="00472647"/>
    <w:rsid w:val="00472EAA"/>
    <w:rsid w:val="004734F0"/>
    <w:rsid w:val="00477348"/>
    <w:rsid w:val="00485602"/>
    <w:rsid w:val="00486C5A"/>
    <w:rsid w:val="00493C18"/>
    <w:rsid w:val="00495EE7"/>
    <w:rsid w:val="004A2671"/>
    <w:rsid w:val="004A385A"/>
    <w:rsid w:val="004A4E75"/>
    <w:rsid w:val="004A7BDB"/>
    <w:rsid w:val="004B3C2D"/>
    <w:rsid w:val="004B588A"/>
    <w:rsid w:val="004B6F77"/>
    <w:rsid w:val="004C3B7A"/>
    <w:rsid w:val="004C53F5"/>
    <w:rsid w:val="004C78C8"/>
    <w:rsid w:val="004D2F7E"/>
    <w:rsid w:val="004E2DC8"/>
    <w:rsid w:val="004E3280"/>
    <w:rsid w:val="004F2DE7"/>
    <w:rsid w:val="004F2ECE"/>
    <w:rsid w:val="004F336C"/>
    <w:rsid w:val="004F6309"/>
    <w:rsid w:val="004F6E2C"/>
    <w:rsid w:val="004F70A2"/>
    <w:rsid w:val="005049AF"/>
    <w:rsid w:val="00505C31"/>
    <w:rsid w:val="00513E62"/>
    <w:rsid w:val="00520C24"/>
    <w:rsid w:val="00522987"/>
    <w:rsid w:val="005232DB"/>
    <w:rsid w:val="00530C87"/>
    <w:rsid w:val="005351C9"/>
    <w:rsid w:val="00535E2E"/>
    <w:rsid w:val="0053716A"/>
    <w:rsid w:val="00542773"/>
    <w:rsid w:val="0055320F"/>
    <w:rsid w:val="00556E53"/>
    <w:rsid w:val="0055792F"/>
    <w:rsid w:val="00567E06"/>
    <w:rsid w:val="005720A0"/>
    <w:rsid w:val="005740CF"/>
    <w:rsid w:val="00575236"/>
    <w:rsid w:val="0057544B"/>
    <w:rsid w:val="0058015E"/>
    <w:rsid w:val="00580E58"/>
    <w:rsid w:val="00584364"/>
    <w:rsid w:val="00585F9B"/>
    <w:rsid w:val="00594625"/>
    <w:rsid w:val="005A3516"/>
    <w:rsid w:val="005A58C5"/>
    <w:rsid w:val="005B3C6A"/>
    <w:rsid w:val="005B4DBA"/>
    <w:rsid w:val="005B5621"/>
    <w:rsid w:val="005C059F"/>
    <w:rsid w:val="005C0A52"/>
    <w:rsid w:val="005C1AD0"/>
    <w:rsid w:val="005C4D44"/>
    <w:rsid w:val="005C70CB"/>
    <w:rsid w:val="005D0669"/>
    <w:rsid w:val="005D2F01"/>
    <w:rsid w:val="005D641B"/>
    <w:rsid w:val="005D64C9"/>
    <w:rsid w:val="005D7618"/>
    <w:rsid w:val="005E1194"/>
    <w:rsid w:val="005E5188"/>
    <w:rsid w:val="005E5ACE"/>
    <w:rsid w:val="005E6392"/>
    <w:rsid w:val="005F0E6F"/>
    <w:rsid w:val="005F2205"/>
    <w:rsid w:val="005F35E2"/>
    <w:rsid w:val="005F3C6A"/>
    <w:rsid w:val="005F4D1C"/>
    <w:rsid w:val="00607473"/>
    <w:rsid w:val="00610478"/>
    <w:rsid w:val="00611B7D"/>
    <w:rsid w:val="00614B12"/>
    <w:rsid w:val="00616248"/>
    <w:rsid w:val="00617455"/>
    <w:rsid w:val="0062580A"/>
    <w:rsid w:val="00631634"/>
    <w:rsid w:val="00633173"/>
    <w:rsid w:val="0063565D"/>
    <w:rsid w:val="00636074"/>
    <w:rsid w:val="00637B1D"/>
    <w:rsid w:val="006412F7"/>
    <w:rsid w:val="0064155F"/>
    <w:rsid w:val="006426D3"/>
    <w:rsid w:val="00643DE7"/>
    <w:rsid w:val="0064577D"/>
    <w:rsid w:val="006462FE"/>
    <w:rsid w:val="00654650"/>
    <w:rsid w:val="0065771D"/>
    <w:rsid w:val="006610D0"/>
    <w:rsid w:val="00664E7E"/>
    <w:rsid w:val="00674E26"/>
    <w:rsid w:val="00680BC4"/>
    <w:rsid w:val="00682DA1"/>
    <w:rsid w:val="00683450"/>
    <w:rsid w:val="0068431B"/>
    <w:rsid w:val="0068608D"/>
    <w:rsid w:val="00687CF8"/>
    <w:rsid w:val="00691683"/>
    <w:rsid w:val="006931D6"/>
    <w:rsid w:val="0069555B"/>
    <w:rsid w:val="006A3F98"/>
    <w:rsid w:val="006A621E"/>
    <w:rsid w:val="006B0C96"/>
    <w:rsid w:val="006B2AC4"/>
    <w:rsid w:val="006B53D3"/>
    <w:rsid w:val="006B7B72"/>
    <w:rsid w:val="006C1F03"/>
    <w:rsid w:val="006C2451"/>
    <w:rsid w:val="006D353A"/>
    <w:rsid w:val="006D41DD"/>
    <w:rsid w:val="006D5558"/>
    <w:rsid w:val="006D65D6"/>
    <w:rsid w:val="006D6694"/>
    <w:rsid w:val="006E1994"/>
    <w:rsid w:val="006E4CF0"/>
    <w:rsid w:val="006F12AF"/>
    <w:rsid w:val="006F7543"/>
    <w:rsid w:val="0070474A"/>
    <w:rsid w:val="00704DDB"/>
    <w:rsid w:val="00707337"/>
    <w:rsid w:val="00711C52"/>
    <w:rsid w:val="00714FCC"/>
    <w:rsid w:val="00723CBE"/>
    <w:rsid w:val="00730681"/>
    <w:rsid w:val="007312A5"/>
    <w:rsid w:val="00734383"/>
    <w:rsid w:val="0074117E"/>
    <w:rsid w:val="00741979"/>
    <w:rsid w:val="007430F3"/>
    <w:rsid w:val="0074667F"/>
    <w:rsid w:val="00754787"/>
    <w:rsid w:val="007616C4"/>
    <w:rsid w:val="007632B3"/>
    <w:rsid w:val="00764DBF"/>
    <w:rsid w:val="007664D7"/>
    <w:rsid w:val="00767A3B"/>
    <w:rsid w:val="00771C9C"/>
    <w:rsid w:val="00771D57"/>
    <w:rsid w:val="00773DB3"/>
    <w:rsid w:val="00773FBF"/>
    <w:rsid w:val="00774773"/>
    <w:rsid w:val="007771CD"/>
    <w:rsid w:val="0078238E"/>
    <w:rsid w:val="007858F8"/>
    <w:rsid w:val="007864D7"/>
    <w:rsid w:val="00791808"/>
    <w:rsid w:val="00792188"/>
    <w:rsid w:val="0079284F"/>
    <w:rsid w:val="00794EA8"/>
    <w:rsid w:val="00795907"/>
    <w:rsid w:val="00797221"/>
    <w:rsid w:val="007A337F"/>
    <w:rsid w:val="007A7DAD"/>
    <w:rsid w:val="007B3827"/>
    <w:rsid w:val="007B440B"/>
    <w:rsid w:val="007C0A9A"/>
    <w:rsid w:val="007C22C7"/>
    <w:rsid w:val="007C43A7"/>
    <w:rsid w:val="007C4A8E"/>
    <w:rsid w:val="007C78D3"/>
    <w:rsid w:val="007D0B87"/>
    <w:rsid w:val="007D7F81"/>
    <w:rsid w:val="007E6706"/>
    <w:rsid w:val="007E7CA7"/>
    <w:rsid w:val="007F013D"/>
    <w:rsid w:val="007F09E7"/>
    <w:rsid w:val="007F2F0C"/>
    <w:rsid w:val="007F49AA"/>
    <w:rsid w:val="007F54D0"/>
    <w:rsid w:val="008008A1"/>
    <w:rsid w:val="00800C53"/>
    <w:rsid w:val="00801C71"/>
    <w:rsid w:val="008023A1"/>
    <w:rsid w:val="00803424"/>
    <w:rsid w:val="00804779"/>
    <w:rsid w:val="00806065"/>
    <w:rsid w:val="00807322"/>
    <w:rsid w:val="008112F6"/>
    <w:rsid w:val="00812A9F"/>
    <w:rsid w:val="00812B08"/>
    <w:rsid w:val="00813323"/>
    <w:rsid w:val="00813CAF"/>
    <w:rsid w:val="00817729"/>
    <w:rsid w:val="00825F8F"/>
    <w:rsid w:val="00826D59"/>
    <w:rsid w:val="00836843"/>
    <w:rsid w:val="00836B15"/>
    <w:rsid w:val="00844129"/>
    <w:rsid w:val="00846B33"/>
    <w:rsid w:val="00854006"/>
    <w:rsid w:val="00855974"/>
    <w:rsid w:val="008561EA"/>
    <w:rsid w:val="00861338"/>
    <w:rsid w:val="00862A1D"/>
    <w:rsid w:val="0086323E"/>
    <w:rsid w:val="008634B3"/>
    <w:rsid w:val="00863607"/>
    <w:rsid w:val="00864CA5"/>
    <w:rsid w:val="00867EAC"/>
    <w:rsid w:val="00872DFE"/>
    <w:rsid w:val="0087387D"/>
    <w:rsid w:val="0087429B"/>
    <w:rsid w:val="00874969"/>
    <w:rsid w:val="008753D9"/>
    <w:rsid w:val="0087699B"/>
    <w:rsid w:val="00884067"/>
    <w:rsid w:val="00884CE6"/>
    <w:rsid w:val="00885326"/>
    <w:rsid w:val="00892FE6"/>
    <w:rsid w:val="008A09EC"/>
    <w:rsid w:val="008A0C18"/>
    <w:rsid w:val="008A1BB5"/>
    <w:rsid w:val="008A310B"/>
    <w:rsid w:val="008A5976"/>
    <w:rsid w:val="008B006E"/>
    <w:rsid w:val="008B0334"/>
    <w:rsid w:val="008B0E95"/>
    <w:rsid w:val="008B30F2"/>
    <w:rsid w:val="008B57FC"/>
    <w:rsid w:val="008B60DE"/>
    <w:rsid w:val="008C2BBF"/>
    <w:rsid w:val="008C3C4D"/>
    <w:rsid w:val="008C4D25"/>
    <w:rsid w:val="008C6E30"/>
    <w:rsid w:val="008C79B1"/>
    <w:rsid w:val="008D49CA"/>
    <w:rsid w:val="008D7915"/>
    <w:rsid w:val="008E003C"/>
    <w:rsid w:val="008E2C5F"/>
    <w:rsid w:val="008E3214"/>
    <w:rsid w:val="008E7D47"/>
    <w:rsid w:val="008F158B"/>
    <w:rsid w:val="008F4796"/>
    <w:rsid w:val="00900ECF"/>
    <w:rsid w:val="009054B1"/>
    <w:rsid w:val="009115CB"/>
    <w:rsid w:val="00912A91"/>
    <w:rsid w:val="00912B59"/>
    <w:rsid w:val="0091764C"/>
    <w:rsid w:val="00917946"/>
    <w:rsid w:val="0092190C"/>
    <w:rsid w:val="0092238F"/>
    <w:rsid w:val="0092258A"/>
    <w:rsid w:val="00925518"/>
    <w:rsid w:val="0093480A"/>
    <w:rsid w:val="009361D6"/>
    <w:rsid w:val="009363A0"/>
    <w:rsid w:val="00936959"/>
    <w:rsid w:val="009370F8"/>
    <w:rsid w:val="00942786"/>
    <w:rsid w:val="0094421D"/>
    <w:rsid w:val="009443C3"/>
    <w:rsid w:val="00944425"/>
    <w:rsid w:val="0094610C"/>
    <w:rsid w:val="00950F49"/>
    <w:rsid w:val="00951F26"/>
    <w:rsid w:val="00954528"/>
    <w:rsid w:val="00961CB5"/>
    <w:rsid w:val="0096355C"/>
    <w:rsid w:val="00964C23"/>
    <w:rsid w:val="00966F16"/>
    <w:rsid w:val="009724E0"/>
    <w:rsid w:val="009745DC"/>
    <w:rsid w:val="009748D4"/>
    <w:rsid w:val="00977EDB"/>
    <w:rsid w:val="00980D56"/>
    <w:rsid w:val="00982978"/>
    <w:rsid w:val="009847DC"/>
    <w:rsid w:val="009A3D46"/>
    <w:rsid w:val="009A52DF"/>
    <w:rsid w:val="009A7662"/>
    <w:rsid w:val="009B6A04"/>
    <w:rsid w:val="009C00A9"/>
    <w:rsid w:val="009C168A"/>
    <w:rsid w:val="009C5235"/>
    <w:rsid w:val="009C546B"/>
    <w:rsid w:val="009C66BF"/>
    <w:rsid w:val="009D6B5E"/>
    <w:rsid w:val="009D7EAB"/>
    <w:rsid w:val="009E2FFF"/>
    <w:rsid w:val="009E31DA"/>
    <w:rsid w:val="009E5E01"/>
    <w:rsid w:val="009F4346"/>
    <w:rsid w:val="009F5C79"/>
    <w:rsid w:val="009F60E2"/>
    <w:rsid w:val="00A00424"/>
    <w:rsid w:val="00A01E42"/>
    <w:rsid w:val="00A01F59"/>
    <w:rsid w:val="00A0615D"/>
    <w:rsid w:val="00A06996"/>
    <w:rsid w:val="00A07E11"/>
    <w:rsid w:val="00A107BB"/>
    <w:rsid w:val="00A132FE"/>
    <w:rsid w:val="00A13479"/>
    <w:rsid w:val="00A1363A"/>
    <w:rsid w:val="00A13C5E"/>
    <w:rsid w:val="00A14DB5"/>
    <w:rsid w:val="00A16198"/>
    <w:rsid w:val="00A206C8"/>
    <w:rsid w:val="00A30654"/>
    <w:rsid w:val="00A311A1"/>
    <w:rsid w:val="00A3376C"/>
    <w:rsid w:val="00A36E24"/>
    <w:rsid w:val="00A406E4"/>
    <w:rsid w:val="00A40F23"/>
    <w:rsid w:val="00A4156D"/>
    <w:rsid w:val="00A45159"/>
    <w:rsid w:val="00A479C9"/>
    <w:rsid w:val="00A52596"/>
    <w:rsid w:val="00A5675C"/>
    <w:rsid w:val="00A579B4"/>
    <w:rsid w:val="00A57A70"/>
    <w:rsid w:val="00A62F58"/>
    <w:rsid w:val="00A64D15"/>
    <w:rsid w:val="00A73E8D"/>
    <w:rsid w:val="00A75651"/>
    <w:rsid w:val="00A770C0"/>
    <w:rsid w:val="00A8041C"/>
    <w:rsid w:val="00A82956"/>
    <w:rsid w:val="00A8412E"/>
    <w:rsid w:val="00A93E24"/>
    <w:rsid w:val="00A9569C"/>
    <w:rsid w:val="00A97DD7"/>
    <w:rsid w:val="00AA06CA"/>
    <w:rsid w:val="00AA0BBD"/>
    <w:rsid w:val="00AA4994"/>
    <w:rsid w:val="00AA6F29"/>
    <w:rsid w:val="00AA7CB1"/>
    <w:rsid w:val="00AA7EF3"/>
    <w:rsid w:val="00AB0074"/>
    <w:rsid w:val="00AB014B"/>
    <w:rsid w:val="00AB2B64"/>
    <w:rsid w:val="00AB31C8"/>
    <w:rsid w:val="00AB4BF9"/>
    <w:rsid w:val="00AB6120"/>
    <w:rsid w:val="00AC3041"/>
    <w:rsid w:val="00AC620A"/>
    <w:rsid w:val="00AC6838"/>
    <w:rsid w:val="00AD026E"/>
    <w:rsid w:val="00AD6237"/>
    <w:rsid w:val="00AD63F7"/>
    <w:rsid w:val="00AD74D0"/>
    <w:rsid w:val="00AE107F"/>
    <w:rsid w:val="00AE7B16"/>
    <w:rsid w:val="00AF29EF"/>
    <w:rsid w:val="00AF4064"/>
    <w:rsid w:val="00AF449E"/>
    <w:rsid w:val="00AF491C"/>
    <w:rsid w:val="00AF5F96"/>
    <w:rsid w:val="00AF79EE"/>
    <w:rsid w:val="00B00C00"/>
    <w:rsid w:val="00B01C70"/>
    <w:rsid w:val="00B027D6"/>
    <w:rsid w:val="00B040EE"/>
    <w:rsid w:val="00B0542E"/>
    <w:rsid w:val="00B057CB"/>
    <w:rsid w:val="00B07827"/>
    <w:rsid w:val="00B1017C"/>
    <w:rsid w:val="00B1044A"/>
    <w:rsid w:val="00B10942"/>
    <w:rsid w:val="00B1112E"/>
    <w:rsid w:val="00B11A24"/>
    <w:rsid w:val="00B16278"/>
    <w:rsid w:val="00B20BE9"/>
    <w:rsid w:val="00B247B4"/>
    <w:rsid w:val="00B32F4F"/>
    <w:rsid w:val="00B351BB"/>
    <w:rsid w:val="00B364C4"/>
    <w:rsid w:val="00B376ED"/>
    <w:rsid w:val="00B37EA7"/>
    <w:rsid w:val="00B41E99"/>
    <w:rsid w:val="00B43A62"/>
    <w:rsid w:val="00B4408D"/>
    <w:rsid w:val="00B462CD"/>
    <w:rsid w:val="00B46B0D"/>
    <w:rsid w:val="00B51395"/>
    <w:rsid w:val="00B514E6"/>
    <w:rsid w:val="00B52B10"/>
    <w:rsid w:val="00B54F93"/>
    <w:rsid w:val="00B55ED2"/>
    <w:rsid w:val="00B56AED"/>
    <w:rsid w:val="00B6761A"/>
    <w:rsid w:val="00B714DF"/>
    <w:rsid w:val="00B731ED"/>
    <w:rsid w:val="00B738D3"/>
    <w:rsid w:val="00B74291"/>
    <w:rsid w:val="00B77A6D"/>
    <w:rsid w:val="00B8622C"/>
    <w:rsid w:val="00B92807"/>
    <w:rsid w:val="00B942A3"/>
    <w:rsid w:val="00BB16C7"/>
    <w:rsid w:val="00BB178C"/>
    <w:rsid w:val="00BB27D1"/>
    <w:rsid w:val="00BB4CEE"/>
    <w:rsid w:val="00BC15BB"/>
    <w:rsid w:val="00BC3D81"/>
    <w:rsid w:val="00BC5F84"/>
    <w:rsid w:val="00BC7D92"/>
    <w:rsid w:val="00BD56FA"/>
    <w:rsid w:val="00BE7994"/>
    <w:rsid w:val="00BF56C8"/>
    <w:rsid w:val="00BF776E"/>
    <w:rsid w:val="00C00647"/>
    <w:rsid w:val="00C009BA"/>
    <w:rsid w:val="00C10D55"/>
    <w:rsid w:val="00C11493"/>
    <w:rsid w:val="00C2096D"/>
    <w:rsid w:val="00C245D3"/>
    <w:rsid w:val="00C33159"/>
    <w:rsid w:val="00C356C8"/>
    <w:rsid w:val="00C36FE4"/>
    <w:rsid w:val="00C406F6"/>
    <w:rsid w:val="00C42C73"/>
    <w:rsid w:val="00C5021B"/>
    <w:rsid w:val="00C512D6"/>
    <w:rsid w:val="00C53691"/>
    <w:rsid w:val="00C544F1"/>
    <w:rsid w:val="00C54BD1"/>
    <w:rsid w:val="00C601CF"/>
    <w:rsid w:val="00C6306E"/>
    <w:rsid w:val="00C6525E"/>
    <w:rsid w:val="00C67943"/>
    <w:rsid w:val="00C72B91"/>
    <w:rsid w:val="00C777E0"/>
    <w:rsid w:val="00C82ACF"/>
    <w:rsid w:val="00C83011"/>
    <w:rsid w:val="00C865B5"/>
    <w:rsid w:val="00C86E0C"/>
    <w:rsid w:val="00C94EF1"/>
    <w:rsid w:val="00CA2CF4"/>
    <w:rsid w:val="00CA4937"/>
    <w:rsid w:val="00CA6F49"/>
    <w:rsid w:val="00CB1BFD"/>
    <w:rsid w:val="00CC02CC"/>
    <w:rsid w:val="00CC3377"/>
    <w:rsid w:val="00CC4C35"/>
    <w:rsid w:val="00CC5EB9"/>
    <w:rsid w:val="00CC6720"/>
    <w:rsid w:val="00CC6EBB"/>
    <w:rsid w:val="00CC7C6C"/>
    <w:rsid w:val="00CD351D"/>
    <w:rsid w:val="00CD6C88"/>
    <w:rsid w:val="00CE06A4"/>
    <w:rsid w:val="00CE253B"/>
    <w:rsid w:val="00CE4E9F"/>
    <w:rsid w:val="00CE5075"/>
    <w:rsid w:val="00CE59AD"/>
    <w:rsid w:val="00CE7D4F"/>
    <w:rsid w:val="00CF62D8"/>
    <w:rsid w:val="00CF697D"/>
    <w:rsid w:val="00D03A50"/>
    <w:rsid w:val="00D060DD"/>
    <w:rsid w:val="00D07161"/>
    <w:rsid w:val="00D12ADC"/>
    <w:rsid w:val="00D2155B"/>
    <w:rsid w:val="00D21E30"/>
    <w:rsid w:val="00D229D3"/>
    <w:rsid w:val="00D24C6D"/>
    <w:rsid w:val="00D254E5"/>
    <w:rsid w:val="00D310A4"/>
    <w:rsid w:val="00D36C76"/>
    <w:rsid w:val="00D37D75"/>
    <w:rsid w:val="00D37E60"/>
    <w:rsid w:val="00D41404"/>
    <w:rsid w:val="00D42044"/>
    <w:rsid w:val="00D4414D"/>
    <w:rsid w:val="00D451CA"/>
    <w:rsid w:val="00D46669"/>
    <w:rsid w:val="00D47583"/>
    <w:rsid w:val="00D529C1"/>
    <w:rsid w:val="00D5346D"/>
    <w:rsid w:val="00D538E7"/>
    <w:rsid w:val="00D53C28"/>
    <w:rsid w:val="00D54D11"/>
    <w:rsid w:val="00D55517"/>
    <w:rsid w:val="00D568B7"/>
    <w:rsid w:val="00D57036"/>
    <w:rsid w:val="00D57560"/>
    <w:rsid w:val="00D63E8F"/>
    <w:rsid w:val="00D65012"/>
    <w:rsid w:val="00D66127"/>
    <w:rsid w:val="00D70FF3"/>
    <w:rsid w:val="00D7106D"/>
    <w:rsid w:val="00D730F6"/>
    <w:rsid w:val="00D741D3"/>
    <w:rsid w:val="00D7500A"/>
    <w:rsid w:val="00D82AB9"/>
    <w:rsid w:val="00D83BE6"/>
    <w:rsid w:val="00D85FBB"/>
    <w:rsid w:val="00D9188F"/>
    <w:rsid w:val="00D91D67"/>
    <w:rsid w:val="00D92111"/>
    <w:rsid w:val="00D924DE"/>
    <w:rsid w:val="00D93123"/>
    <w:rsid w:val="00DA0B9C"/>
    <w:rsid w:val="00DA4FE0"/>
    <w:rsid w:val="00DA5DC5"/>
    <w:rsid w:val="00DA772B"/>
    <w:rsid w:val="00DB29C6"/>
    <w:rsid w:val="00DB46A6"/>
    <w:rsid w:val="00DB5A36"/>
    <w:rsid w:val="00DB730C"/>
    <w:rsid w:val="00DD198D"/>
    <w:rsid w:val="00DE3F16"/>
    <w:rsid w:val="00DE4BA2"/>
    <w:rsid w:val="00DE4E14"/>
    <w:rsid w:val="00DF10AF"/>
    <w:rsid w:val="00DF31C2"/>
    <w:rsid w:val="00DF3909"/>
    <w:rsid w:val="00DF7DCD"/>
    <w:rsid w:val="00E01BCD"/>
    <w:rsid w:val="00E020D6"/>
    <w:rsid w:val="00E03E27"/>
    <w:rsid w:val="00E06A82"/>
    <w:rsid w:val="00E07537"/>
    <w:rsid w:val="00E105A0"/>
    <w:rsid w:val="00E13F11"/>
    <w:rsid w:val="00E14A4B"/>
    <w:rsid w:val="00E232B7"/>
    <w:rsid w:val="00E2425E"/>
    <w:rsid w:val="00E315D4"/>
    <w:rsid w:val="00E409A6"/>
    <w:rsid w:val="00E41951"/>
    <w:rsid w:val="00E50191"/>
    <w:rsid w:val="00E55330"/>
    <w:rsid w:val="00E5587C"/>
    <w:rsid w:val="00E56F97"/>
    <w:rsid w:val="00E60EEB"/>
    <w:rsid w:val="00E64FAA"/>
    <w:rsid w:val="00E66985"/>
    <w:rsid w:val="00E75D47"/>
    <w:rsid w:val="00E81D37"/>
    <w:rsid w:val="00E84358"/>
    <w:rsid w:val="00E84402"/>
    <w:rsid w:val="00E86252"/>
    <w:rsid w:val="00E91A28"/>
    <w:rsid w:val="00E930D5"/>
    <w:rsid w:val="00E9397D"/>
    <w:rsid w:val="00E96724"/>
    <w:rsid w:val="00EA12F2"/>
    <w:rsid w:val="00EA1CFA"/>
    <w:rsid w:val="00EA2F4F"/>
    <w:rsid w:val="00EA7D2B"/>
    <w:rsid w:val="00EB09B4"/>
    <w:rsid w:val="00EB313F"/>
    <w:rsid w:val="00EB38D8"/>
    <w:rsid w:val="00EC0535"/>
    <w:rsid w:val="00EC0DE1"/>
    <w:rsid w:val="00EC2145"/>
    <w:rsid w:val="00EC22E0"/>
    <w:rsid w:val="00EC38E6"/>
    <w:rsid w:val="00EC3A3F"/>
    <w:rsid w:val="00EC797E"/>
    <w:rsid w:val="00ED142F"/>
    <w:rsid w:val="00ED1EFB"/>
    <w:rsid w:val="00EE1238"/>
    <w:rsid w:val="00EE45D2"/>
    <w:rsid w:val="00EF204C"/>
    <w:rsid w:val="00EF613C"/>
    <w:rsid w:val="00EF741F"/>
    <w:rsid w:val="00F00744"/>
    <w:rsid w:val="00F00850"/>
    <w:rsid w:val="00F10322"/>
    <w:rsid w:val="00F10C3B"/>
    <w:rsid w:val="00F17E2F"/>
    <w:rsid w:val="00F2124A"/>
    <w:rsid w:val="00F2227C"/>
    <w:rsid w:val="00F245DB"/>
    <w:rsid w:val="00F312B3"/>
    <w:rsid w:val="00F344AE"/>
    <w:rsid w:val="00F36A22"/>
    <w:rsid w:val="00F42DC1"/>
    <w:rsid w:val="00F441F7"/>
    <w:rsid w:val="00F45A41"/>
    <w:rsid w:val="00F52BA5"/>
    <w:rsid w:val="00F56716"/>
    <w:rsid w:val="00F652B4"/>
    <w:rsid w:val="00F65E68"/>
    <w:rsid w:val="00F673BD"/>
    <w:rsid w:val="00F70D45"/>
    <w:rsid w:val="00F72FA0"/>
    <w:rsid w:val="00F745AD"/>
    <w:rsid w:val="00F8095B"/>
    <w:rsid w:val="00F82205"/>
    <w:rsid w:val="00F83EB1"/>
    <w:rsid w:val="00F84460"/>
    <w:rsid w:val="00F84B36"/>
    <w:rsid w:val="00F85D71"/>
    <w:rsid w:val="00F94957"/>
    <w:rsid w:val="00FA009E"/>
    <w:rsid w:val="00FA3593"/>
    <w:rsid w:val="00FA3823"/>
    <w:rsid w:val="00FA3E63"/>
    <w:rsid w:val="00FA45D7"/>
    <w:rsid w:val="00FB160C"/>
    <w:rsid w:val="00FB2613"/>
    <w:rsid w:val="00FB4949"/>
    <w:rsid w:val="00FB659A"/>
    <w:rsid w:val="00FC44C5"/>
    <w:rsid w:val="00FC5765"/>
    <w:rsid w:val="00FC646E"/>
    <w:rsid w:val="00FC6844"/>
    <w:rsid w:val="00FC693E"/>
    <w:rsid w:val="00FD0B46"/>
    <w:rsid w:val="00FD228F"/>
    <w:rsid w:val="00FD3216"/>
    <w:rsid w:val="00FD3295"/>
    <w:rsid w:val="00FD34D2"/>
    <w:rsid w:val="00FD3B2D"/>
    <w:rsid w:val="00FD52A6"/>
    <w:rsid w:val="00FE6F5A"/>
    <w:rsid w:val="00FF1073"/>
    <w:rsid w:val="00FF470B"/>
    <w:rsid w:val="30550DD0"/>
    <w:rsid w:val="72AD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57B3E"/>
  <w15:docId w15:val="{85F8C4C6-C2CC-4CE6-BE61-949FC775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EEB"/>
    <w:pPr>
      <w:spacing w:after="0" w:line="240" w:lineRule="auto"/>
      <w:jc w:val="both"/>
      <w:textAlignment w:val="baseline"/>
    </w:pPr>
    <w:rPr>
      <w:rFonts w:ascii="Calibri" w:eastAsia="Times New Roman" w:hAnsi="Calibri" w:cs="Calibri"/>
    </w:rPr>
  </w:style>
  <w:style w:type="paragraph" w:styleId="Heading1">
    <w:name w:val="heading 1"/>
    <w:aliases w:val="h1,Level 1 Topic Heading,H1"/>
    <w:basedOn w:val="Normal"/>
    <w:next w:val="Normal"/>
    <w:link w:val="Heading1Char"/>
    <w:qFormat/>
    <w:rsid w:val="00486C5A"/>
    <w:pPr>
      <w:keepNext/>
      <w:keepLines/>
      <w:pageBreakBefore/>
      <w:numPr>
        <w:numId w:val="2"/>
      </w:numPr>
      <w:pBdr>
        <w:bottom w:val="single" w:sz="4" w:space="1" w:color="4F81BD" w:themeColor="accent1"/>
      </w:pBdr>
      <w:spacing w:line="288" w:lineRule="auto"/>
      <w:outlineLvl w:val="0"/>
    </w:pPr>
    <w:rPr>
      <w:rFonts w:ascii="Segoe UI" w:eastAsiaTheme="majorEastAsia" w:hAnsi="Segoe UI" w:cstheme="majorBidi"/>
      <w:b/>
      <w:bCs/>
      <w:color w:val="17365D" w:themeColor="text2" w:themeShade="BF"/>
      <w:sz w:val="28"/>
      <w:szCs w:val="28"/>
    </w:rPr>
  </w:style>
  <w:style w:type="paragraph" w:styleId="Heading2">
    <w:name w:val="heading 2"/>
    <w:aliases w:val="h2,Level 2 Topic Heading,H2,Heading 2 Char1,Heading 2 Char Char,h2 Char Char,Level 2 Topic Heading Char Char,H2 Char Char,H2 Char,Level 2 Topic"/>
    <w:basedOn w:val="Normal"/>
    <w:next w:val="Normal"/>
    <w:link w:val="Heading2Char"/>
    <w:unhideWhenUsed/>
    <w:qFormat/>
    <w:rsid w:val="008D7915"/>
    <w:pPr>
      <w:keepNext/>
      <w:keepLines/>
      <w:numPr>
        <w:ilvl w:val="1"/>
        <w:numId w:val="2"/>
      </w:numPr>
      <w:spacing w:before="240" w:line="288" w:lineRule="auto"/>
      <w:ind w:left="540" w:hanging="540"/>
      <w:outlineLvl w:val="1"/>
    </w:pPr>
    <w:rPr>
      <w:rFonts w:ascii="Segoe UI" w:hAnsi="Segoe UI" w:cstheme="majorBidi"/>
      <w:b/>
      <w:bCs/>
      <w:color w:val="5778BA"/>
      <w:sz w:val="26"/>
      <w:szCs w:val="26"/>
    </w:rPr>
  </w:style>
  <w:style w:type="paragraph" w:styleId="Heading3">
    <w:name w:val="heading 3"/>
    <w:aliases w:val="h3,Level 3 Topic Heading"/>
    <w:basedOn w:val="Normal"/>
    <w:next w:val="Normal"/>
    <w:link w:val="Heading3Char"/>
    <w:unhideWhenUsed/>
    <w:qFormat/>
    <w:rsid w:val="00AB2B64"/>
    <w:pPr>
      <w:keepNext/>
      <w:keepLines/>
      <w:numPr>
        <w:ilvl w:val="2"/>
        <w:numId w:val="2"/>
      </w:numPr>
      <w:spacing w:before="200"/>
      <w:outlineLvl w:val="2"/>
    </w:pPr>
    <w:rPr>
      <w:rFonts w:ascii="Segoe UI" w:eastAsiaTheme="majorEastAsia" w:hAnsi="Segoe UI" w:cstheme="majorBidi"/>
      <w:b/>
      <w:bCs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041C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1C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1C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1C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1C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1C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00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AB007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0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0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00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74"/>
  </w:style>
  <w:style w:type="paragraph" w:styleId="Footer">
    <w:name w:val="footer"/>
    <w:basedOn w:val="Normal"/>
    <w:link w:val="FooterChar"/>
    <w:uiPriority w:val="99"/>
    <w:unhideWhenUsed/>
    <w:rsid w:val="00AB00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74"/>
  </w:style>
  <w:style w:type="character" w:customStyle="1" w:styleId="Heading1Char">
    <w:name w:val="Heading 1 Char"/>
    <w:aliases w:val="h1 Char,Level 1 Topic Heading Char,H1 Char"/>
    <w:basedOn w:val="DefaultParagraphFont"/>
    <w:link w:val="Heading1"/>
    <w:rsid w:val="00486C5A"/>
    <w:rPr>
      <w:rFonts w:ascii="Segoe UI" w:eastAsiaTheme="majorEastAsia" w:hAnsi="Segoe UI" w:cstheme="majorBidi"/>
      <w:b/>
      <w:bCs/>
      <w:color w:val="17365D" w:themeColor="text2" w:themeShade="BF"/>
      <w:sz w:val="28"/>
      <w:szCs w:val="28"/>
    </w:rPr>
  </w:style>
  <w:style w:type="character" w:customStyle="1" w:styleId="Heading2Char">
    <w:name w:val="Heading 2 Char"/>
    <w:aliases w:val="h2 Char,Level 2 Topic Heading Char,H2 Char1,Heading 2 Char1 Char,Heading 2 Char Char Char,h2 Char Char Char,Level 2 Topic Heading Char Char Char,H2 Char Char Char,H2 Char Char1,Level 2 Topic Char"/>
    <w:basedOn w:val="DefaultParagraphFont"/>
    <w:link w:val="Heading2"/>
    <w:rsid w:val="008D7915"/>
    <w:rPr>
      <w:rFonts w:ascii="Segoe UI" w:eastAsia="Times New Roman" w:hAnsi="Segoe UI" w:cstheme="majorBidi"/>
      <w:b/>
      <w:bCs/>
      <w:color w:val="5778BA"/>
      <w:sz w:val="26"/>
      <w:szCs w:val="26"/>
    </w:rPr>
  </w:style>
  <w:style w:type="character" w:customStyle="1" w:styleId="Heading3Char">
    <w:name w:val="Heading 3 Char"/>
    <w:aliases w:val="h3 Char,Level 3 Topic Heading Char"/>
    <w:basedOn w:val="DefaultParagraphFont"/>
    <w:link w:val="Heading3"/>
    <w:rsid w:val="00AB2B64"/>
    <w:rPr>
      <w:rFonts w:ascii="Segoe UI" w:eastAsiaTheme="majorEastAsia" w:hAnsi="Segoe UI" w:cstheme="majorBidi"/>
      <w:b/>
      <w:bCs/>
      <w:color w:val="595959" w:themeColor="text1" w:themeTint="A6"/>
    </w:rPr>
  </w:style>
  <w:style w:type="numbering" w:customStyle="1" w:styleId="StyleBulletedCourierNewLeft1Hanging025">
    <w:name w:val="Style Bulleted Courier New Left:  1&quot; Hanging:  0.25&quot;"/>
    <w:basedOn w:val="NoList"/>
    <w:rsid w:val="00D24C6D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24C6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8041C"/>
    <w:pPr>
      <w:tabs>
        <w:tab w:val="left" w:pos="440"/>
        <w:tab w:val="right" w:leader="dot" w:pos="9350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14FCC"/>
    <w:pPr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14FCC"/>
    <w:pPr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14FCC"/>
    <w:pPr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14FCC"/>
    <w:pPr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14FCC"/>
    <w:pPr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14FCC"/>
    <w:pPr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14FCC"/>
    <w:pPr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14FCC"/>
    <w:pPr>
      <w:ind w:left="176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4FCC"/>
    <w:rPr>
      <w:color w:val="0000FF" w:themeColor="hyperlink"/>
      <w:u w:val="single"/>
    </w:rPr>
  </w:style>
  <w:style w:type="table" w:customStyle="1" w:styleId="MediumShading1-Accent11">
    <w:name w:val="Medium Shading 1 - Accent 11"/>
    <w:basedOn w:val="TableNormal"/>
    <w:uiPriority w:val="63"/>
    <w:rsid w:val="000A0DD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0A0D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LightGrid-Accent11">
    <w:name w:val="Light Grid - Accent 11"/>
    <w:basedOn w:val="TableNormal"/>
    <w:uiPriority w:val="62"/>
    <w:rsid w:val="000A0DD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BulletedList1">
    <w:name w:val="Bulleted List 1"/>
    <w:aliases w:val="bl1"/>
    <w:basedOn w:val="ListBullet"/>
    <w:rsid w:val="00C42C73"/>
    <w:pPr>
      <w:contextualSpacing w:val="0"/>
    </w:pPr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semiHidden/>
    <w:unhideWhenUsed/>
    <w:rsid w:val="00C42C73"/>
    <w:pPr>
      <w:tabs>
        <w:tab w:val="num" w:pos="360"/>
      </w:tabs>
      <w:ind w:left="360" w:hanging="360"/>
      <w:contextualSpacing/>
    </w:pPr>
  </w:style>
  <w:style w:type="paragraph" w:customStyle="1" w:styleId="NumberedList1">
    <w:name w:val="Numbered List 1"/>
    <w:aliases w:val="nl1"/>
    <w:basedOn w:val="ListNumber"/>
    <w:rsid w:val="007F2F0C"/>
    <w:pPr>
      <w:contextualSpacing w:val="0"/>
    </w:pPr>
    <w:rPr>
      <w:rFonts w:ascii="Times New Roman" w:hAnsi="Times New Roman" w:cs="Times New Roman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7F2F0C"/>
    <w:pPr>
      <w:tabs>
        <w:tab w:val="num" w:pos="360"/>
      </w:tabs>
      <w:ind w:left="360" w:hanging="360"/>
      <w:contextualSpacing/>
    </w:pPr>
  </w:style>
  <w:style w:type="character" w:styleId="CommentReference">
    <w:name w:val="annotation reference"/>
    <w:aliases w:val="cr,Used by Word to flag author queries"/>
    <w:basedOn w:val="DefaultParagraphFont"/>
    <w:uiPriority w:val="99"/>
    <w:semiHidden/>
    <w:unhideWhenUsed/>
    <w:rsid w:val="00C11493"/>
    <w:rPr>
      <w:sz w:val="16"/>
      <w:szCs w:val="16"/>
    </w:rPr>
  </w:style>
  <w:style w:type="paragraph" w:styleId="CommentText">
    <w:name w:val="annotation text"/>
    <w:aliases w:val="ct,Used by Word for text of author queries"/>
    <w:basedOn w:val="Normal"/>
    <w:link w:val="CommentTextChar"/>
    <w:uiPriority w:val="99"/>
    <w:semiHidden/>
    <w:unhideWhenUsed/>
    <w:rsid w:val="00C11493"/>
    <w:rPr>
      <w:sz w:val="20"/>
      <w:szCs w:val="20"/>
    </w:rPr>
  </w:style>
  <w:style w:type="character" w:customStyle="1" w:styleId="CommentTextChar">
    <w:name w:val="Comment Text Char"/>
    <w:aliases w:val="ct Char,Used by Word for text of author queries Char"/>
    <w:basedOn w:val="DefaultParagraphFont"/>
    <w:link w:val="CommentText"/>
    <w:uiPriority w:val="99"/>
    <w:semiHidden/>
    <w:rsid w:val="00C1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1493"/>
    <w:rPr>
      <w:b/>
      <w:bCs/>
      <w:sz w:val="20"/>
      <w:szCs w:val="20"/>
    </w:rPr>
  </w:style>
  <w:style w:type="table" w:customStyle="1" w:styleId="MediumShading1-Accent12">
    <w:name w:val="Medium Shading 1 - Accent 12"/>
    <w:basedOn w:val="TableNormal"/>
    <w:uiPriority w:val="63"/>
    <w:rsid w:val="00F1032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12">
    <w:name w:val="Light Grid - Accent 12"/>
    <w:basedOn w:val="TableNormal"/>
    <w:uiPriority w:val="62"/>
    <w:rsid w:val="00F1032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054B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77A6D"/>
    <w:pPr>
      <w:pageBreakBefore w:val="0"/>
      <w:numPr>
        <w:numId w:val="0"/>
      </w:numPr>
      <w:pBdr>
        <w:bottom w:val="none" w:sz="0" w:space="0" w:color="auto"/>
      </w:pBdr>
      <w:spacing w:before="480" w:line="276" w:lineRule="auto"/>
      <w:outlineLvl w:val="9"/>
    </w:pPr>
    <w:rPr>
      <w:lang w:eastAsia="ja-JP"/>
    </w:rPr>
  </w:style>
  <w:style w:type="paragraph" w:customStyle="1" w:styleId="CharChar">
    <w:name w:val="Char Char"/>
    <w:basedOn w:val="Normal"/>
    <w:rsid w:val="00C601CF"/>
    <w:pPr>
      <w:spacing w:after="160" w:line="240" w:lineRule="exact"/>
    </w:pPr>
    <w:rPr>
      <w:rFonts w:ascii="Verdana" w:hAnsi="Verdana" w:cs="Verdan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A804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1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1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1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B52B10"/>
    <w:rPr>
      <w:i/>
      <w:iCs/>
      <w:color w:val="1F497D" w:themeColor="text2"/>
      <w:sz w:val="18"/>
      <w:szCs w:val="18"/>
    </w:rPr>
  </w:style>
  <w:style w:type="table" w:customStyle="1" w:styleId="EPMAStyle1">
    <w:name w:val="EPMA Style1"/>
    <w:basedOn w:val="TableNormal"/>
    <w:uiPriority w:val="99"/>
    <w:rsid w:val="00F17E2F"/>
    <w:pPr>
      <w:spacing w:after="0" w:line="240" w:lineRule="auto"/>
    </w:pPr>
    <w:rPr>
      <w:rFonts w:ascii="Calibri" w:hAnsi="Calibri"/>
      <w:sz w:val="18"/>
    </w:rPr>
    <w:tblPr>
      <w:tblStyleRowBandSize w:val="1"/>
      <w:tblBorders>
        <w:top w:val="single" w:sz="4" w:space="0" w:color="B3AA79" w:themeColor="background2" w:themeShade="A6"/>
        <w:left w:val="single" w:sz="4" w:space="0" w:color="B3AA79" w:themeColor="background2" w:themeShade="A6"/>
        <w:bottom w:val="single" w:sz="4" w:space="0" w:color="B3AA79" w:themeColor="background2" w:themeShade="A6"/>
        <w:right w:val="single" w:sz="4" w:space="0" w:color="B3AA79" w:themeColor="background2" w:themeShade="A6"/>
        <w:insideH w:val="single" w:sz="4" w:space="0" w:color="B3AA79" w:themeColor="background2" w:themeShade="A6"/>
        <w:insideV w:val="single" w:sz="4" w:space="0" w:color="B3AA79" w:themeColor="background2" w:themeShade="A6"/>
      </w:tblBorders>
    </w:tblPr>
    <w:tcPr>
      <w:vAlign w:val="center"/>
    </w:tcPr>
    <w:tblStylePr w:type="firstRow">
      <w:rPr>
        <w:rFonts w:ascii="Calibri" w:hAnsi="Calibri"/>
        <w:b/>
        <w:color w:val="FFFFFF" w:themeColor="background1"/>
        <w:sz w:val="18"/>
      </w:rPr>
      <w:tblPr/>
      <w:tcPr>
        <w:shd w:val="clear" w:color="auto" w:fill="4F81BD" w:themeFill="accent1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template">
    <w:name w:val="template"/>
    <w:basedOn w:val="Normal"/>
    <w:rsid w:val="00307FAC"/>
    <w:pPr>
      <w:spacing w:line="240" w:lineRule="exact"/>
    </w:pPr>
    <w:rPr>
      <w:rFonts w:cs="Times New Roman"/>
      <w:i/>
      <w:szCs w:val="20"/>
    </w:rPr>
  </w:style>
  <w:style w:type="character" w:customStyle="1" w:styleId="oneclick-link">
    <w:name w:val="oneclick-link"/>
    <w:basedOn w:val="DefaultParagraphFont"/>
    <w:rsid w:val="00863607"/>
  </w:style>
  <w:style w:type="character" w:customStyle="1" w:styleId="apple-converted-space">
    <w:name w:val="apple-converted-space"/>
    <w:basedOn w:val="DefaultParagraphFont"/>
    <w:rsid w:val="00863607"/>
  </w:style>
  <w:style w:type="table" w:styleId="GridTable4-Accent1">
    <w:name w:val="Grid Table 4 Accent 1"/>
    <w:basedOn w:val="TableNormal"/>
    <w:uiPriority w:val="49"/>
    <w:rsid w:val="0001786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1E2620"/>
    <w:rPr>
      <w:rFonts w:eastAsia="Calibri"/>
      <w:color w:val="17365D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E2620"/>
    <w:rPr>
      <w:rFonts w:ascii="Calibri" w:eastAsia="Calibri" w:hAnsi="Calibri" w:cs="Calibri"/>
      <w:color w:val="17365D" w:themeColor="text2" w:themeShade="BF"/>
      <w:sz w:val="80"/>
      <w:szCs w:val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91564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6789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324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082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13589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7216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7748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527">
          <w:marLeft w:val="662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314">
          <w:marLeft w:val="835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4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6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1631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8758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2143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4235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731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861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8521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1933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9576">
          <w:marLeft w:val="662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5622">
          <w:marLeft w:val="662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446">
          <w:marLeft w:val="662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6069">
          <w:marLeft w:val="662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547">
          <w:marLeft w:val="662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4372">
          <w:marLeft w:val="662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9876">
          <w:marLeft w:val="662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30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2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5728">
          <w:marLeft w:val="835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4047">
          <w:marLeft w:val="835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1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8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6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2427">
          <w:marLeft w:val="835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5235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668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1575">
          <w:marLeft w:val="16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48420">
          <w:marLeft w:val="16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2517">
          <w:marLeft w:val="16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2825">
          <w:marLeft w:val="16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3877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3114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996">
          <w:marLeft w:val="16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8725">
          <w:marLeft w:val="16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177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7756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3063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83997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8852">
          <w:marLeft w:val="662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3692">
          <w:marLeft w:val="547"/>
          <w:marRight w:val="0"/>
          <w:marTop w:val="5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783">
          <w:marLeft w:val="547"/>
          <w:marRight w:val="0"/>
          <w:marTop w:val="5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929">
          <w:marLeft w:val="547"/>
          <w:marRight w:val="0"/>
          <w:marTop w:val="5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1157">
          <w:marLeft w:val="547"/>
          <w:marRight w:val="0"/>
          <w:marTop w:val="5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2646">
          <w:marLeft w:val="547"/>
          <w:marRight w:val="0"/>
          <w:marTop w:val="5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\TunTech\TOP\assets\roadmap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619A13105944D4BE613CC322F41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1D2F1-4246-4AFA-B4E4-1D7BE3C2C2EE}"/>
      </w:docPartPr>
      <w:docPartBody>
        <w:p w:rsidR="003617E9" w:rsidRDefault="00F71D1D" w:rsidP="00F71D1D">
          <w:pPr>
            <w:pStyle w:val="89619A13105944D4BE613CC322F410AA"/>
          </w:pPr>
          <w:r w:rsidRPr="00E2049A">
            <w:rPr>
              <w:rStyle w:val="PlaceholderText"/>
            </w:rPr>
            <w:t>[Title]</w:t>
          </w:r>
        </w:p>
      </w:docPartBody>
    </w:docPart>
    <w:docPart>
      <w:docPartPr>
        <w:name w:val="B494B5461FB640998F6CE8D6986FA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097F1-C682-4D0F-8EA3-ED4B15E3C082}"/>
      </w:docPartPr>
      <w:docPartBody>
        <w:p w:rsidR="003617E9" w:rsidRDefault="00F71D1D" w:rsidP="00F71D1D">
          <w:pPr>
            <w:pStyle w:val="B494B5461FB640998F6CE8D6986FA49F"/>
          </w:pPr>
          <w:r w:rsidRPr="00E2049A">
            <w:rPr>
              <w:rStyle w:val="PlaceholderText"/>
            </w:rPr>
            <w:t>[Subject]</w:t>
          </w:r>
        </w:p>
      </w:docPartBody>
    </w:docPart>
    <w:docPart>
      <w:docPartPr>
        <w:name w:val="267F6C46D7624E4980F4F3562D759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1F704-CC08-437D-A9B8-4E33515791BC}"/>
      </w:docPartPr>
      <w:docPartBody>
        <w:p w:rsidR="003617E9" w:rsidRDefault="00F71D1D" w:rsidP="00F71D1D">
          <w:pPr>
            <w:pStyle w:val="267F6C46D7624E4980F4F3562D759FAF"/>
          </w:pPr>
          <w:r w:rsidRPr="00E2049A">
            <w:rPr>
              <w:rStyle w:val="PlaceholderText"/>
            </w:rPr>
            <w:t>[Company]</w:t>
          </w:r>
        </w:p>
      </w:docPartBody>
    </w:docPart>
    <w:docPart>
      <w:docPartPr>
        <w:name w:val="233EE8DC6DF04F278E1721531BF41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09FA2-ED7B-40C6-AD1B-C8EF24FC2979}"/>
      </w:docPartPr>
      <w:docPartBody>
        <w:p w:rsidR="00B4740E" w:rsidRDefault="00850EC3" w:rsidP="00850EC3">
          <w:pPr>
            <w:pStyle w:val="233EE8DC6DF04F278E1721531BF41F73"/>
          </w:pPr>
          <w:r w:rsidRPr="00E2049A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52"/>
    <w:rsid w:val="00057855"/>
    <w:rsid w:val="00095C65"/>
    <w:rsid w:val="001377AE"/>
    <w:rsid w:val="001F0C59"/>
    <w:rsid w:val="002714A6"/>
    <w:rsid w:val="002A153F"/>
    <w:rsid w:val="002C7208"/>
    <w:rsid w:val="002E79D1"/>
    <w:rsid w:val="002F6AD3"/>
    <w:rsid w:val="003617E9"/>
    <w:rsid w:val="00416F18"/>
    <w:rsid w:val="0045058F"/>
    <w:rsid w:val="00490059"/>
    <w:rsid w:val="00493C18"/>
    <w:rsid w:val="004A7DD0"/>
    <w:rsid w:val="004D2F7E"/>
    <w:rsid w:val="004E59D5"/>
    <w:rsid w:val="004F2ECE"/>
    <w:rsid w:val="005C66A8"/>
    <w:rsid w:val="005E1194"/>
    <w:rsid w:val="005E5ACE"/>
    <w:rsid w:val="00643469"/>
    <w:rsid w:val="0078238E"/>
    <w:rsid w:val="00850EC3"/>
    <w:rsid w:val="009116AE"/>
    <w:rsid w:val="00B4740E"/>
    <w:rsid w:val="00B731ED"/>
    <w:rsid w:val="00B808F8"/>
    <w:rsid w:val="00C009BA"/>
    <w:rsid w:val="00C17C03"/>
    <w:rsid w:val="00C40852"/>
    <w:rsid w:val="00C80FDD"/>
    <w:rsid w:val="00D45064"/>
    <w:rsid w:val="00D5346D"/>
    <w:rsid w:val="00D538E7"/>
    <w:rsid w:val="00D76C1D"/>
    <w:rsid w:val="00D900DE"/>
    <w:rsid w:val="00D924DE"/>
    <w:rsid w:val="00DA5A2F"/>
    <w:rsid w:val="00DF10AF"/>
    <w:rsid w:val="00E41951"/>
    <w:rsid w:val="00EA1CFA"/>
    <w:rsid w:val="00EB127C"/>
    <w:rsid w:val="00F00744"/>
    <w:rsid w:val="00F31340"/>
    <w:rsid w:val="00F7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0EC3"/>
    <w:rPr>
      <w:color w:val="808080"/>
    </w:rPr>
  </w:style>
  <w:style w:type="paragraph" w:customStyle="1" w:styleId="89619A13105944D4BE613CC322F410AA">
    <w:name w:val="89619A13105944D4BE613CC322F410AA"/>
    <w:rsid w:val="00F71D1D"/>
  </w:style>
  <w:style w:type="paragraph" w:customStyle="1" w:styleId="B494B5461FB640998F6CE8D6986FA49F">
    <w:name w:val="B494B5461FB640998F6CE8D6986FA49F"/>
    <w:rsid w:val="00F71D1D"/>
  </w:style>
  <w:style w:type="paragraph" w:customStyle="1" w:styleId="267F6C46D7624E4980F4F3562D759FAF">
    <w:name w:val="267F6C46D7624E4980F4F3562D759FAF"/>
    <w:rsid w:val="00F71D1D"/>
  </w:style>
  <w:style w:type="paragraph" w:customStyle="1" w:styleId="233EE8DC6DF04F278E1721531BF41F73">
    <w:name w:val="233EE8DC6DF04F278E1721531BF41F73"/>
    <w:rsid w:val="00850E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8D908-E099-4316-9D9F-E97B35916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roadmap_template.dotx</Template>
  <TotalTime>72</TotalTime>
  <Pages>3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Operations Performance Diagnostic</vt:lpstr>
    </vt:vector>
  </TitlesOfParts>
  <Company>&lt;Client Name&gt;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Performance Diagnostic</dc:title>
  <dc:subject>Economic Findings &amp; Executive Actions</dc:subject>
  <dc:creator>Victor Richardson</dc:creator>
  <cp:lastModifiedBy>Victor Richardson</cp:lastModifiedBy>
  <cp:revision>24</cp:revision>
  <cp:lastPrinted>2014-07-29T17:39:00Z</cp:lastPrinted>
  <dcterms:created xsi:type="dcterms:W3CDTF">2026-04-01T15:31:00Z</dcterms:created>
  <dcterms:modified xsi:type="dcterms:W3CDTF">2026-06-11T19:39:00Z</dcterms:modified>
</cp:coreProperties>
</file>